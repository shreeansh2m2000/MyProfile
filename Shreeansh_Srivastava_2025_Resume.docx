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29C03" w14:textId="1D4F1C08" w:rsidR="00DD533E" w:rsidRPr="00F75596" w:rsidRDefault="00DD533E" w:rsidP="00D61771">
      <w:pPr>
        <w:rPr>
          <w:lang w:val="en-IN"/>
        </w:rPr>
      </w:pPr>
    </w:p>
    <w:sectPr w:rsidR="00DD533E" w:rsidRPr="00F75596" w:rsidSect="0095593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20160" w:code="5"/>
      <w:pgMar w:top="284" w:right="720" w:bottom="284" w:left="720" w:header="43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3203D7" w14:textId="77777777" w:rsidR="00241480" w:rsidRDefault="00241480" w:rsidP="000C45FF">
      <w:r>
        <w:separator/>
      </w:r>
    </w:p>
  </w:endnote>
  <w:endnote w:type="continuationSeparator" w:id="0">
    <w:p w14:paraId="5E7150F8" w14:textId="77777777" w:rsidR="00241480" w:rsidRDefault="0024148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F4580" w14:textId="77777777" w:rsidR="00F66C5B" w:rsidRDefault="00F66C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94EDF0" w14:textId="3746991C" w:rsidR="00AC187B" w:rsidRDefault="00AB54C4">
    <w:pPr>
      <w:pStyle w:val="Footer"/>
    </w:pP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55552" behindDoc="0" locked="0" layoutInCell="1" allowOverlap="1" wp14:anchorId="2A6C988C" wp14:editId="66FA7D37">
              <wp:simplePos x="0" y="0"/>
              <wp:positionH relativeFrom="column">
                <wp:posOffset>1309804</wp:posOffset>
              </wp:positionH>
              <wp:positionV relativeFrom="paragraph">
                <wp:posOffset>-3182023</wp:posOffset>
              </wp:positionV>
              <wp:extent cx="539750" cy="60960"/>
              <wp:effectExtent l="0" t="0" r="12700" b="15240"/>
              <wp:wrapNone/>
              <wp:docPr id="68513094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770522809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82044477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8706582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9548054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1926787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67FA9DA" id="Group 22" o:spid="_x0000_s1026" style="position:absolute;margin-left:103.15pt;margin-top:-250.55pt;width:42.5pt;height:4.8pt;z-index:25205555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53504" behindDoc="0" locked="0" layoutInCell="1" allowOverlap="1" wp14:anchorId="217A4E6B" wp14:editId="6C1F2B68">
              <wp:simplePos x="0" y="0"/>
              <wp:positionH relativeFrom="column">
                <wp:posOffset>1461937</wp:posOffset>
              </wp:positionH>
              <wp:positionV relativeFrom="paragraph">
                <wp:posOffset>-3344183</wp:posOffset>
              </wp:positionV>
              <wp:extent cx="539750" cy="60960"/>
              <wp:effectExtent l="0" t="0" r="12700" b="15240"/>
              <wp:wrapNone/>
              <wp:docPr id="655128391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716754632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341292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4073470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1255133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9940201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D89772" id="Group 22" o:spid="_x0000_s1026" style="position:absolute;margin-left:115.1pt;margin-top:-263.3pt;width:42.5pt;height:4.8pt;z-index:25205350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51456" behindDoc="0" locked="0" layoutInCell="1" allowOverlap="1" wp14:anchorId="564ABC0F" wp14:editId="00715D6A">
              <wp:simplePos x="0" y="0"/>
              <wp:positionH relativeFrom="column">
                <wp:posOffset>1308640</wp:posOffset>
              </wp:positionH>
              <wp:positionV relativeFrom="paragraph">
                <wp:posOffset>-3497232</wp:posOffset>
              </wp:positionV>
              <wp:extent cx="539750" cy="60960"/>
              <wp:effectExtent l="0" t="0" r="12700" b="15240"/>
              <wp:wrapNone/>
              <wp:docPr id="1294987868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94668103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05274923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5600869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7845707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310874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309956D" id="Group 22" o:spid="_x0000_s1026" style="position:absolute;margin-left:103.05pt;margin-top:-275.35pt;width:42.5pt;height:4.8pt;z-index:25205145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9408" behindDoc="0" locked="0" layoutInCell="1" allowOverlap="1" wp14:anchorId="39D3CED6" wp14:editId="2AAF84F2">
              <wp:simplePos x="0" y="0"/>
              <wp:positionH relativeFrom="column">
                <wp:posOffset>1325271</wp:posOffset>
              </wp:positionH>
              <wp:positionV relativeFrom="paragraph">
                <wp:posOffset>-3662450</wp:posOffset>
              </wp:positionV>
              <wp:extent cx="539750" cy="60960"/>
              <wp:effectExtent l="0" t="0" r="12700" b="15240"/>
              <wp:wrapNone/>
              <wp:docPr id="185974900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57019403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4249331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8311183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7592962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3162686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E50CACE" id="Group 22" o:spid="_x0000_s1026" style="position:absolute;margin-left:104.35pt;margin-top:-288.4pt;width:42.5pt;height:4.8pt;z-index:25204940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3264" behindDoc="0" locked="0" layoutInCell="1" allowOverlap="1" wp14:anchorId="026BEFB1" wp14:editId="0AE6E645">
              <wp:simplePos x="0" y="0"/>
              <wp:positionH relativeFrom="column">
                <wp:posOffset>1472713</wp:posOffset>
              </wp:positionH>
              <wp:positionV relativeFrom="paragraph">
                <wp:posOffset>-4526280</wp:posOffset>
              </wp:positionV>
              <wp:extent cx="539750" cy="60960"/>
              <wp:effectExtent l="0" t="0" r="12700" b="15240"/>
              <wp:wrapNone/>
              <wp:docPr id="33524814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346134260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9693407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2463057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9044944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8545106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F26C4B9" id="Group 22" o:spid="_x0000_s1026" style="position:absolute;margin-left:115.95pt;margin-top:-356.4pt;width:42.5pt;height:4.8pt;z-index:25204326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1216" behindDoc="0" locked="0" layoutInCell="1" allowOverlap="1" wp14:anchorId="0DF80993" wp14:editId="5A1408FC">
              <wp:simplePos x="0" y="0"/>
              <wp:positionH relativeFrom="column">
                <wp:posOffset>1283315</wp:posOffset>
              </wp:positionH>
              <wp:positionV relativeFrom="paragraph">
                <wp:posOffset>-4700845</wp:posOffset>
              </wp:positionV>
              <wp:extent cx="539750" cy="60960"/>
              <wp:effectExtent l="0" t="0" r="12700" b="15240"/>
              <wp:wrapNone/>
              <wp:docPr id="177786089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02338379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32806373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9855507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2106543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7606961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FD85BBB" id="Group 22" o:spid="_x0000_s1026" style="position:absolute;margin-left:101.05pt;margin-top:-370.15pt;width:42.5pt;height:4.8pt;z-index:25204121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5312" behindDoc="0" locked="0" layoutInCell="1" allowOverlap="1" wp14:anchorId="2A1494ED" wp14:editId="35D32D04">
              <wp:simplePos x="0" y="0"/>
              <wp:positionH relativeFrom="column">
                <wp:posOffset>1295728</wp:posOffset>
              </wp:positionH>
              <wp:positionV relativeFrom="paragraph">
                <wp:posOffset>-4357557</wp:posOffset>
              </wp:positionV>
              <wp:extent cx="539750" cy="60960"/>
              <wp:effectExtent l="0" t="0" r="12700" b="15240"/>
              <wp:wrapNone/>
              <wp:docPr id="1553138795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17977239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897276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7513424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497194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7664312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BF3FAB4" id="Group 22" o:spid="_x0000_s1026" style="position:absolute;margin-left:102.05pt;margin-top:-343.1pt;width:42.5pt;height:4.8pt;z-index:25204531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7360" behindDoc="0" locked="0" layoutInCell="1" allowOverlap="1" wp14:anchorId="174132D4" wp14:editId="47908B16">
              <wp:simplePos x="0" y="0"/>
              <wp:positionH relativeFrom="column">
                <wp:posOffset>1291590</wp:posOffset>
              </wp:positionH>
              <wp:positionV relativeFrom="paragraph">
                <wp:posOffset>-4171134</wp:posOffset>
              </wp:positionV>
              <wp:extent cx="539750" cy="60960"/>
              <wp:effectExtent l="0" t="0" r="12700" b="15240"/>
              <wp:wrapNone/>
              <wp:docPr id="297662140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499855547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86031452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7631406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876558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1810329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269DDD" id="Group 22" o:spid="_x0000_s1026" style="position:absolute;margin-left:101.7pt;margin-top:-328.45pt;width:42.5pt;height:4.8pt;z-index:25204736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9168" behindDoc="0" locked="0" layoutInCell="1" allowOverlap="1" wp14:anchorId="7DE91D7B" wp14:editId="56699200">
              <wp:simplePos x="0" y="0"/>
              <wp:positionH relativeFrom="column">
                <wp:posOffset>1286437</wp:posOffset>
              </wp:positionH>
              <wp:positionV relativeFrom="paragraph">
                <wp:posOffset>-4878702</wp:posOffset>
              </wp:positionV>
              <wp:extent cx="539750" cy="60960"/>
              <wp:effectExtent l="0" t="0" r="12700" b="15240"/>
              <wp:wrapNone/>
              <wp:docPr id="163481627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862945830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6639552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44902610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90418738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61615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87D1D41" id="Group 22" o:spid="_x0000_s1026" style="position:absolute;margin-left:101.3pt;margin-top:-384.15pt;width:42.5pt;height:4.8pt;z-index:25203916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7120" behindDoc="0" locked="0" layoutInCell="1" allowOverlap="1" wp14:anchorId="1850165A" wp14:editId="786EF37F">
              <wp:simplePos x="0" y="0"/>
              <wp:positionH relativeFrom="column">
                <wp:posOffset>1317742</wp:posOffset>
              </wp:positionH>
              <wp:positionV relativeFrom="paragraph">
                <wp:posOffset>-5425133</wp:posOffset>
              </wp:positionV>
              <wp:extent cx="539750" cy="60960"/>
              <wp:effectExtent l="0" t="0" r="12700" b="15240"/>
              <wp:wrapNone/>
              <wp:docPr id="192582904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89868174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1959431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0572509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8079408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91174808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5D89913" id="Group 22" o:spid="_x0000_s1026" style="position:absolute;margin-left:103.75pt;margin-top:-427.2pt;width:42.5pt;height:4.8pt;z-index:25203712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5072" behindDoc="0" locked="0" layoutInCell="1" allowOverlap="1" wp14:anchorId="6EA122BF" wp14:editId="708B3658">
              <wp:simplePos x="0" y="0"/>
              <wp:positionH relativeFrom="column">
                <wp:posOffset>1316588</wp:posOffset>
              </wp:positionH>
              <wp:positionV relativeFrom="paragraph">
                <wp:posOffset>-5574743</wp:posOffset>
              </wp:positionV>
              <wp:extent cx="539750" cy="60960"/>
              <wp:effectExtent l="0" t="0" r="12700" b="15240"/>
              <wp:wrapNone/>
              <wp:docPr id="200118037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834258990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875754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574419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24627208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4458444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DBA8E91" id="Group 22" o:spid="_x0000_s1026" style="position:absolute;margin-left:103.65pt;margin-top:-438.95pt;width:42.5pt;height:4.8pt;z-index:25203507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" fillcolor="white [3212]" strokecolor="black [3213]" strokeweight=".5pt">
                <v:stroke joinstyle="miter"/>
              </v:oval>
            </v:group>
          </w:pict>
        </mc:Fallback>
      </mc:AlternateContent>
    </w:r>
    <w:r w:rsidR="0052105A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55200" behindDoc="0" locked="0" layoutInCell="1" allowOverlap="1" wp14:anchorId="13845ABC" wp14:editId="3B2A0A82">
              <wp:simplePos x="0" y="0"/>
              <wp:positionH relativeFrom="column">
                <wp:posOffset>-438150</wp:posOffset>
              </wp:positionH>
              <wp:positionV relativeFrom="paragraph">
                <wp:posOffset>-2645410</wp:posOffset>
              </wp:positionV>
              <wp:extent cx="2581275" cy="2638425"/>
              <wp:effectExtent l="0" t="0" r="0" b="0"/>
              <wp:wrapNone/>
              <wp:docPr id="47909766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1275" cy="26384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48955BB" w14:textId="3E4550E9" w:rsidR="00034F1E" w:rsidRPr="0052105A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</w:rPr>
                            <w:t>MICROSOFT</w:t>
                          </w:r>
                          <w:r w:rsidR="00806044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</w:rPr>
                            <w:t>CERTIFICATIONS</w:t>
                          </w:r>
                        </w:p>
                        <w:p w14:paraId="53AACE55" w14:textId="77777777" w:rsidR="00034F1E" w:rsidRPr="00806044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5ABA8631" w14:textId="7FDC5CA9" w:rsidR="00034F1E" w:rsidRPr="00806044" w:rsidRDefault="0052105A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Az 900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t xml:space="preserve"> 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br/>
                            <w:t xml:space="preserve">Azure Data Engineer </w:t>
                          </w:r>
                        </w:p>
                        <w:p w14:paraId="40BAF48C" w14:textId="77777777" w:rsidR="00034F1E" w:rsidRPr="00806044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5F44642B" w14:textId="65BC33C1" w:rsidR="00034F1E" w:rsidRPr="00806044" w:rsidRDefault="0052105A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Az 204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t xml:space="preserve"> 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br/>
                          </w:r>
                          <w:r w:rsidRPr="0052105A">
                            <w:rPr>
                              <w:rFonts w:ascii="Montserrat" w:hAnsi="Montserrat"/>
                            </w:rPr>
                            <w:t>Azure Developer Associate</w:t>
                          </w:r>
                        </w:p>
                        <w:p w14:paraId="5DC3A022" w14:textId="77777777" w:rsidR="00034F1E" w:rsidRPr="00806044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34E32260" w14:textId="501BC938" w:rsidR="00034F1E" w:rsidRDefault="00034F1E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</w:rPr>
                            <w:t>AZ-</w:t>
                          </w:r>
                          <w:r w:rsidR="0052105A">
                            <w:rPr>
                              <w:rFonts w:ascii="Montserrat" w:hAnsi="Montserrat"/>
                              <w:b/>
                              <w:bCs/>
                            </w:rPr>
                            <w:t>305</w:t>
                          </w:r>
                          <w:r w:rsidRPr="00806044">
                            <w:rPr>
                              <w:rFonts w:ascii="Montserrat" w:hAnsi="Montserrat"/>
                            </w:rPr>
                            <w:br/>
                          </w:r>
                          <w:r w:rsidR="0052105A" w:rsidRPr="0052105A">
                            <w:rPr>
                              <w:rFonts w:ascii="Montserrat" w:hAnsi="Montserrat"/>
                            </w:rPr>
                            <w:t>Designing Microsoft Azure Infrastructure Solutions</w:t>
                          </w:r>
                        </w:p>
                        <w:p w14:paraId="1844E333" w14:textId="77777777" w:rsidR="0052105A" w:rsidRPr="0052105A" w:rsidRDefault="0052105A" w:rsidP="0052105A">
                          <w:pPr>
                            <w:pStyle w:val="ListParagraph"/>
                            <w:rPr>
                              <w:rFonts w:ascii="Montserrat" w:hAnsi="Montserrat"/>
                            </w:rPr>
                          </w:pPr>
                        </w:p>
                        <w:p w14:paraId="400B01E3" w14:textId="4EF50299" w:rsidR="0052105A" w:rsidRPr="00806044" w:rsidRDefault="0052105A" w:rsidP="0052105A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</w:rPr>
                            <w:t>AZ-</w:t>
                          </w: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400</w:t>
                          </w:r>
                          <w:r w:rsidRPr="00806044">
                            <w:rPr>
                              <w:rFonts w:ascii="Montserrat" w:hAnsi="Montserrat"/>
                            </w:rPr>
                            <w:t xml:space="preserve"> </w:t>
                          </w:r>
                          <w:r w:rsidRPr="00806044">
                            <w:rPr>
                              <w:rFonts w:ascii="Montserrat" w:hAnsi="Montserrat"/>
                            </w:rPr>
                            <w:br/>
                          </w:r>
                          <w:r w:rsidRPr="0052105A">
                            <w:rPr>
                              <w:rFonts w:ascii="Montserrat" w:hAnsi="Montserrat"/>
                            </w:rPr>
                            <w:t>Designing and Implementing Microsoft DevOps Solutions</w:t>
                          </w:r>
                        </w:p>
                        <w:p w14:paraId="29FE3506" w14:textId="77777777" w:rsidR="0052105A" w:rsidRPr="00806044" w:rsidRDefault="0052105A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845ABC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-34.5pt;margin-top:-208.3pt;width:203.25pt;height:207.7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" filled="f" stroked="f" strokeweight=".5pt">
              <v:textbox>
                <w:txbxContent>
                  <w:p w14:paraId="748955BB" w14:textId="3E4550E9" w:rsidR="00034F1E" w:rsidRPr="0052105A" w:rsidRDefault="00034F1E" w:rsidP="00034F1E">
                    <w:pPr>
                      <w:spacing w:after="0"/>
                      <w:rPr>
                        <w:rFonts w:ascii="Montserrat" w:hAnsi="Montserrat"/>
                        <w:b/>
                        <w:bCs/>
                        <w:sz w:val="24"/>
                        <w:szCs w:val="24"/>
                      </w:rPr>
                    </w:pPr>
                    <w:r w:rsidRPr="00806044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</w:rPr>
                      <w:t>MICROSOFT</w:t>
                    </w:r>
                    <w:r w:rsidR="00806044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</w:rPr>
                      <w:t xml:space="preserve"> </w:t>
                    </w:r>
                    <w:r w:rsidRPr="00806044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</w:rPr>
                      <w:t>CERTIFICATIONS</w:t>
                    </w:r>
                  </w:p>
                  <w:p w14:paraId="53AACE55" w14:textId="77777777" w:rsidR="00034F1E" w:rsidRPr="00806044" w:rsidRDefault="00034F1E" w:rsidP="00034F1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5ABA8631" w14:textId="7FDC5CA9" w:rsidR="00034F1E" w:rsidRPr="00806044" w:rsidRDefault="0052105A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Az 900</w:t>
                    </w:r>
                    <w:r w:rsidR="00034F1E" w:rsidRPr="00806044">
                      <w:rPr>
                        <w:rFonts w:ascii="Montserrat" w:hAnsi="Montserrat"/>
                      </w:rPr>
                      <w:t xml:space="preserve"> </w:t>
                    </w:r>
                    <w:r w:rsidR="00034F1E" w:rsidRPr="00806044">
                      <w:rPr>
                        <w:rFonts w:ascii="Montserrat" w:hAnsi="Montserrat"/>
                      </w:rPr>
                      <w:br/>
                      <w:t xml:space="preserve">Azure Data Engineer </w:t>
                    </w:r>
                  </w:p>
                  <w:p w14:paraId="40BAF48C" w14:textId="77777777" w:rsidR="00034F1E" w:rsidRPr="00806044" w:rsidRDefault="00034F1E" w:rsidP="00034F1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5F44642B" w14:textId="65BC33C1" w:rsidR="00034F1E" w:rsidRPr="00806044" w:rsidRDefault="0052105A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Az 204</w:t>
                    </w:r>
                    <w:r w:rsidR="00034F1E" w:rsidRPr="00806044">
                      <w:rPr>
                        <w:rFonts w:ascii="Montserrat" w:hAnsi="Montserrat"/>
                      </w:rPr>
                      <w:t xml:space="preserve"> </w:t>
                    </w:r>
                    <w:r w:rsidR="00034F1E" w:rsidRPr="00806044">
                      <w:rPr>
                        <w:rFonts w:ascii="Montserrat" w:hAnsi="Montserrat"/>
                      </w:rPr>
                      <w:br/>
                    </w:r>
                    <w:r w:rsidRPr="0052105A">
                      <w:rPr>
                        <w:rFonts w:ascii="Montserrat" w:hAnsi="Montserrat"/>
                      </w:rPr>
                      <w:t>Azure Developer Associate</w:t>
                    </w:r>
                  </w:p>
                  <w:p w14:paraId="5DC3A022" w14:textId="77777777" w:rsidR="00034F1E" w:rsidRPr="00806044" w:rsidRDefault="00034F1E" w:rsidP="00034F1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34E32260" w14:textId="501BC938" w:rsidR="00034F1E" w:rsidRDefault="00034F1E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 w:rsidRPr="00806044">
                      <w:rPr>
                        <w:rFonts w:ascii="Montserrat" w:hAnsi="Montserrat"/>
                        <w:b/>
                        <w:bCs/>
                      </w:rPr>
                      <w:t>AZ-</w:t>
                    </w:r>
                    <w:r w:rsidR="0052105A">
                      <w:rPr>
                        <w:rFonts w:ascii="Montserrat" w:hAnsi="Montserrat"/>
                        <w:b/>
                        <w:bCs/>
                      </w:rPr>
                      <w:t>305</w:t>
                    </w:r>
                    <w:r w:rsidRPr="00806044">
                      <w:rPr>
                        <w:rFonts w:ascii="Montserrat" w:hAnsi="Montserrat"/>
                      </w:rPr>
                      <w:br/>
                    </w:r>
                    <w:r w:rsidR="0052105A" w:rsidRPr="0052105A">
                      <w:rPr>
                        <w:rFonts w:ascii="Montserrat" w:hAnsi="Montserrat"/>
                      </w:rPr>
                      <w:t>Designing Microsoft Azure Infrastructure Solutions</w:t>
                    </w:r>
                  </w:p>
                  <w:p w14:paraId="1844E333" w14:textId="77777777" w:rsidR="0052105A" w:rsidRPr="0052105A" w:rsidRDefault="0052105A" w:rsidP="0052105A">
                    <w:pPr>
                      <w:pStyle w:val="ListParagraph"/>
                      <w:rPr>
                        <w:rFonts w:ascii="Montserrat" w:hAnsi="Montserrat"/>
                      </w:rPr>
                    </w:pPr>
                  </w:p>
                  <w:p w14:paraId="400B01E3" w14:textId="4EF50299" w:rsidR="0052105A" w:rsidRPr="00806044" w:rsidRDefault="0052105A" w:rsidP="0052105A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 w:rsidRPr="00806044">
                      <w:rPr>
                        <w:rFonts w:ascii="Montserrat" w:hAnsi="Montserrat"/>
                        <w:b/>
                        <w:bCs/>
                      </w:rPr>
                      <w:t>AZ-</w:t>
                    </w:r>
                    <w:r>
                      <w:rPr>
                        <w:rFonts w:ascii="Montserrat" w:hAnsi="Montserrat"/>
                        <w:b/>
                        <w:bCs/>
                      </w:rPr>
                      <w:t>400</w:t>
                    </w:r>
                    <w:r w:rsidRPr="00806044">
                      <w:rPr>
                        <w:rFonts w:ascii="Montserrat" w:hAnsi="Montserrat"/>
                      </w:rPr>
                      <w:t xml:space="preserve"> </w:t>
                    </w:r>
                    <w:r w:rsidRPr="00806044">
                      <w:rPr>
                        <w:rFonts w:ascii="Montserrat" w:hAnsi="Montserrat"/>
                      </w:rPr>
                      <w:br/>
                    </w:r>
                    <w:r w:rsidRPr="0052105A">
                      <w:rPr>
                        <w:rFonts w:ascii="Montserrat" w:hAnsi="Montserrat"/>
                      </w:rPr>
                      <w:t>Designing and Implementing Microsoft DevOps Solutions</w:t>
                    </w:r>
                  </w:p>
                  <w:p w14:paraId="29FE3506" w14:textId="77777777" w:rsidR="0052105A" w:rsidRPr="00806044" w:rsidRDefault="0052105A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</w:p>
                </w:txbxContent>
              </v:textbox>
            </v:shape>
          </w:pict>
        </mc:Fallback>
      </mc:AlternateContent>
    </w:r>
    <w:r w:rsidR="003764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10496" behindDoc="0" locked="0" layoutInCell="1" allowOverlap="1" wp14:anchorId="1DDDFFE6" wp14:editId="310F838E">
              <wp:simplePos x="0" y="0"/>
              <wp:positionH relativeFrom="page">
                <wp:posOffset>2636520</wp:posOffset>
              </wp:positionH>
              <wp:positionV relativeFrom="paragraph">
                <wp:posOffset>-1121410</wp:posOffset>
              </wp:positionV>
              <wp:extent cx="5164455" cy="1323975"/>
              <wp:effectExtent l="0" t="0" r="0" b="0"/>
              <wp:wrapNone/>
              <wp:docPr id="1022488137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4455" cy="13239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1535E2" w14:textId="77777777" w:rsidR="00626738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Orchestrated the migration of legacy ESB orchestrations to Azure Logic Apps, ensuring mapping preservation and enhanced logging.</w:t>
                          </w:r>
                        </w:p>
                        <w:p w14:paraId="48110B1F" w14:textId="77777777" w:rsidR="00626738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scalable Azure Function Apps to reduce operational overhead and boost performance.</w:t>
                          </w:r>
                        </w:p>
                        <w:p w14:paraId="33DCB944" w14:textId="77777777" w:rsidR="00626738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Centralized and secured APIs through Azure API Management by implementing robust security policies.</w:t>
                          </w:r>
                        </w:p>
                        <w:p w14:paraId="1E2C41F2" w14:textId="7DF4D001" w:rsidR="006F4076" w:rsidRPr="00913A45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Leveraged Azure Event Hub and Service Bus to establish resilient messaging and event-driven communication.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DDDFFE6" id="_x0000_s1037" type="#_x0000_t202" style="position:absolute;margin-left:207.6pt;margin-top:-88.3pt;width:406.65pt;height:104.25pt;z-index:25201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" filled="f" stroked="f" strokeweight=".5pt">
              <v:textbox>
                <w:txbxContent>
                  <w:p w14:paraId="2D1535E2" w14:textId="77777777" w:rsidR="00626738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Orchestrated the migration of legacy ESB orchestrations to Azure Logic Apps, ensuring mapping preservation and enhanced logging.</w:t>
                    </w:r>
                  </w:p>
                  <w:p w14:paraId="48110B1F" w14:textId="77777777" w:rsidR="00626738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Engineered scalable Azure Function Apps to reduce operational overhead and boost performance.</w:t>
                    </w:r>
                  </w:p>
                  <w:p w14:paraId="33DCB944" w14:textId="77777777" w:rsidR="00626738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Centralized and secured APIs through Azure API Management by implementing robust security policies.</w:t>
                    </w:r>
                  </w:p>
                  <w:p w14:paraId="1E2C41F2" w14:textId="7DF4D001" w:rsidR="006F4076" w:rsidRPr="00913A45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Leveraged Azure Event Hub and Service Bus to establish resilient messaging and event-driven communication.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3764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09472" behindDoc="0" locked="0" layoutInCell="1" allowOverlap="1" wp14:anchorId="54EAA21B" wp14:editId="0666A7F2">
              <wp:simplePos x="0" y="0"/>
              <wp:positionH relativeFrom="margin">
                <wp:posOffset>1885950</wp:posOffset>
              </wp:positionH>
              <wp:positionV relativeFrom="paragraph">
                <wp:posOffset>-1362710</wp:posOffset>
              </wp:positionV>
              <wp:extent cx="4772660" cy="254000"/>
              <wp:effectExtent l="0" t="0" r="0" b="0"/>
              <wp:wrapNone/>
              <wp:docPr id="23581660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72660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9992705" w14:textId="6053D77A" w:rsidR="002D17A9" w:rsidRPr="0087668E" w:rsidRDefault="002D17A9" w:rsidP="0087668E">
                          <w:pPr>
                            <w:ind w:left="360"/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D17A9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Backend</w:t>
                          </w:r>
                          <w:r w:rsidRPr="002D17A9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Engineer | An Indian Multinational Consumer Company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EAA21B" id="_x0000_s1038" type="#_x0000_t202" style="position:absolute;margin-left:148.5pt;margin-top:-107.3pt;width:375.8pt;height:20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" filled="f" stroked="f" strokeweight=".5pt">
              <v:textbox>
                <w:txbxContent>
                  <w:p w14:paraId="79992705" w14:textId="6053D77A" w:rsidR="002D17A9" w:rsidRPr="0087668E" w:rsidRDefault="002D17A9" w:rsidP="0087668E">
                    <w:pPr>
                      <w:ind w:left="360"/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D17A9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Backend</w:t>
                    </w:r>
                    <w:r w:rsidRPr="002D17A9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Engineer | An Indian Multinational Consumer Company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764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401216" behindDoc="0" locked="0" layoutInCell="1" allowOverlap="1" wp14:anchorId="1CC13486" wp14:editId="1BFB0E0A">
              <wp:simplePos x="0" y="0"/>
              <wp:positionH relativeFrom="page">
                <wp:align>right</wp:align>
              </wp:positionH>
              <wp:positionV relativeFrom="paragraph">
                <wp:posOffset>-2759711</wp:posOffset>
              </wp:positionV>
              <wp:extent cx="5164455" cy="1438275"/>
              <wp:effectExtent l="0" t="0" r="0" b="0"/>
              <wp:wrapNone/>
              <wp:docPr id="1916618298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4455" cy="14382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9CA98A9" w14:textId="738FD40C" w:rsidR="004D5CC2" w:rsidRPr="00746E37" w:rsidRDefault="004D5CC2" w:rsidP="004D5CC2">
                          <w:p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3764BF"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Sr. </w:t>
                          </w:r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Backend</w:t>
                          </w:r>
                          <w:r w:rsidR="003764BF"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Engineer 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| </w:t>
                          </w:r>
                          <w:r w:rsidR="003764BF" w:rsidRP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Modern Integration Framework</w:t>
                          </w:r>
                        </w:p>
                        <w:p w14:paraId="513A34EC" w14:textId="77777777" w:rsidR="008B42AF" w:rsidRDefault="008B42AF" w:rsidP="008B42AF">
                          <w:pPr>
                            <w:pStyle w:val="ListParagraph"/>
                            <w:numPr>
                              <w:ilvl w:val="0"/>
                              <w:numId w:val="8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scalable integration solutions for source and F&amp;O systems using Azure Functions and C#.</w:t>
                          </w:r>
                        </w:p>
                        <w:p w14:paraId="264294C1" w14:textId="77777777" w:rsidR="008B42AF" w:rsidRDefault="008B42AF" w:rsidP="008B42AF">
                          <w:pPr>
                            <w:pStyle w:val="ListParagraph"/>
                            <w:numPr>
                              <w:ilvl w:val="0"/>
                              <w:numId w:val="8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Designed cron-based and HTTP-triggered workflows to automate data synchronization, incorporating robust retry mechanisms, exception handling, and error logging.</w:t>
                          </w:r>
                        </w:p>
                        <w:p w14:paraId="5E1F51A8" w14:textId="090BD6F8" w:rsidR="001539D9" w:rsidRPr="003764BF" w:rsidRDefault="008B42AF" w:rsidP="008B42AF">
                          <w:pPr>
                            <w:pStyle w:val="ListParagraph"/>
                            <w:numPr>
                              <w:ilvl w:val="0"/>
                              <w:numId w:val="8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Optimized code maintainability and scalability through dependency injection, modular design patterns, and adherence to SOLID principles.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C13486" id="_x0000_s1039" type="#_x0000_t202" style="position:absolute;margin-left:355.45pt;margin-top:-217.3pt;width:406.65pt;height:113.25pt;z-index:251401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" filled="f" stroked="f" strokeweight=".5pt">
              <v:textbox>
                <w:txbxContent>
                  <w:p w14:paraId="79CA98A9" w14:textId="738FD40C" w:rsidR="004D5CC2" w:rsidRPr="00746E37" w:rsidRDefault="004D5CC2" w:rsidP="004D5CC2">
                    <w:p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3764BF"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Sr. </w:t>
                    </w:r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Backend</w:t>
                    </w:r>
                    <w:r w:rsidR="003764BF"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Engineer 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| </w:t>
                    </w:r>
                    <w:r w:rsidR="003764BF" w:rsidRP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Modern Integration Framework</w:t>
                    </w:r>
                  </w:p>
                  <w:p w14:paraId="513A34EC" w14:textId="77777777" w:rsidR="008B42AF" w:rsidRDefault="008B42AF" w:rsidP="008B42AF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Engineered scalable integration solutions for source and F&amp;O systems using Azure Functions and C#.</w:t>
                    </w:r>
                  </w:p>
                  <w:p w14:paraId="264294C1" w14:textId="77777777" w:rsidR="008B42AF" w:rsidRDefault="008B42AF" w:rsidP="008B42AF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 xml:space="preserve">Designed </w:t>
                    </w:r>
                    <w:proofErr w:type="spellStart"/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cron</w:t>
                    </w:r>
                    <w:proofErr w:type="spellEnd"/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-based and HTTP-triggered workflows to automate data synchronization, incorporating robust retry mechanisms, exception handling, and error logging.</w:t>
                    </w:r>
                  </w:p>
                  <w:p w14:paraId="5E1F51A8" w14:textId="090BD6F8" w:rsidR="001539D9" w:rsidRPr="003764BF" w:rsidRDefault="008B42AF" w:rsidP="008B42AF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Optimized code maintainability and scalability through dependency injection, modular design patterns, and adherence to SOLID principles.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82A5D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64352" behindDoc="0" locked="0" layoutInCell="1" allowOverlap="1" wp14:anchorId="308A4416" wp14:editId="2B9950EB">
              <wp:simplePos x="0" y="0"/>
              <wp:positionH relativeFrom="page">
                <wp:align>right</wp:align>
              </wp:positionH>
              <wp:positionV relativeFrom="paragraph">
                <wp:posOffset>-4607561</wp:posOffset>
              </wp:positionV>
              <wp:extent cx="5164455" cy="1876425"/>
              <wp:effectExtent l="0" t="0" r="0" b="0"/>
              <wp:wrapNone/>
              <wp:docPr id="621938337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4455" cy="18764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9606648" w14:textId="5769A49F" w:rsidR="00250F11" w:rsidRPr="00746E37" w:rsidRDefault="00250F11" w:rsidP="00250F11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3764BF"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Sr. </w:t>
                          </w:r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Backend</w:t>
                          </w:r>
                          <w:r w:rsidR="003764BF"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Engineer 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| </w:t>
                          </w:r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Azure Service Deployment Automation</w:t>
                          </w:r>
                        </w:p>
                        <w:p w14:paraId="48706A0A" w14:textId="1BA0E271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Architected and implemented an automation solution to deploy Azure services by dynamically generating Terraform scripts from Excel inputs.</w:t>
                          </w:r>
                        </w:p>
                        <w:p w14:paraId="44DB2E32" w14:textId="77777777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Optimized Node.js backend code and minimized SQL database calls, significantly enhancing system performance and reducing response times.</w:t>
                          </w:r>
                        </w:p>
                        <w:p w14:paraId="69854030" w14:textId="77777777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Developed robust Excel parsing logic for programmatic Terraform script generation and automated deployments through Azure Repos CI/CD pipelines.</w:t>
                          </w:r>
                        </w:p>
                        <w:p w14:paraId="2A010D5B" w14:textId="77777777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and maintained efficient stored procedures to support automation workflows and streamline database operations.</w:t>
                          </w:r>
                        </w:p>
                        <w:p w14:paraId="18E1C561" w14:textId="6FF1CAE1" w:rsidR="00936FD7" w:rsidRPr="00746E37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Conducted comprehensive system testing to ensure high reliability, scalability, and seamless Azure service deployments.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08A4416" id="_x0000_s1040" type="#_x0000_t202" style="position:absolute;margin-left:355.45pt;margin-top:-362.8pt;width:406.65pt;height:147.75pt;z-index:2513643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" filled="f" stroked="f" strokeweight=".5pt">
              <v:textbox>
                <w:txbxContent>
                  <w:p w14:paraId="39606648" w14:textId="5769A49F" w:rsidR="00250F11" w:rsidRPr="00746E37" w:rsidRDefault="00250F11" w:rsidP="00250F11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3764BF"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Sr. </w:t>
                    </w:r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Backend</w:t>
                    </w:r>
                    <w:r w:rsidR="003764BF"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Engineer 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| </w:t>
                    </w:r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Azure Service Deployment Automation</w:t>
                    </w:r>
                  </w:p>
                  <w:p w14:paraId="48706A0A" w14:textId="1BA0E271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Architected and implemented an automation solution to deploy Azure services by dynamically generating Terraform scripts from Excel inputs.</w:t>
                    </w:r>
                  </w:p>
                  <w:p w14:paraId="44DB2E32" w14:textId="77777777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Optimized Node.js backend code and minimized SQL database calls, significantly enhancing system performance and reducing response times.</w:t>
                    </w:r>
                  </w:p>
                  <w:p w14:paraId="69854030" w14:textId="77777777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Developed robust Excel parsing logic for programmatic Terraform script generation and automated deployments through Azure Repos CI/CD pipelines.</w:t>
                    </w:r>
                  </w:p>
                  <w:p w14:paraId="2A010D5B" w14:textId="77777777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Engineered and maintained efficient stored procedures to support automation workflows and streamline database operations.</w:t>
                    </w:r>
                  </w:p>
                  <w:p w14:paraId="18E1C561" w14:textId="6FF1CAE1" w:rsidR="00936FD7" w:rsidRPr="00746E37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Conducted comprehensive system testing to ensure high reliability, scalability, and seamless Azure service deployments.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06D85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07424" behindDoc="0" locked="0" layoutInCell="1" allowOverlap="1" wp14:anchorId="520A1FFD" wp14:editId="3373BBFB">
              <wp:simplePos x="0" y="0"/>
              <wp:positionH relativeFrom="column">
                <wp:posOffset>5633499</wp:posOffset>
              </wp:positionH>
              <wp:positionV relativeFrom="paragraph">
                <wp:posOffset>361922</wp:posOffset>
              </wp:positionV>
              <wp:extent cx="1502797" cy="485030"/>
              <wp:effectExtent l="0" t="0" r="0" b="0"/>
              <wp:wrapNone/>
              <wp:docPr id="1075180424" name="Text Box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2797" cy="4850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A5BDA2D" w14:textId="3C0D35F3" w:rsidR="00A06D85" w:rsidRPr="0008784C" w:rsidRDefault="00A06D85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0A1FFD" id="_x0000_t202" coordsize="21600,21600" o:spt="202" path="m,l,21600r21600,l21600,xe">
              <v:stroke joinstyle="miter"/>
              <v:path gradientshapeok="t" o:connecttype="rect"/>
            </v:shapetype>
            <v:shape id="Text Box 55" o:spid="_x0000_s1041" type="#_x0000_t202" style="position:absolute;margin-left:443.6pt;margin-top:28.5pt;width:118.35pt;height:38.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" filled="f" stroked="f" strokeweight=".5pt">
              <v:textbox>
                <w:txbxContent>
                  <w:p w14:paraId="0A5BDA2D" w14:textId="3C0D35F3" w:rsidR="00A06D85" w:rsidRPr="0008784C" w:rsidRDefault="00A06D85">
                    <w:pPr>
                      <w:rPr>
                        <w:color w:val="FFFFFF" w:themeColor="background1"/>
                        <w14:textFill>
                          <w14:noFill/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  <w:r w:rsidR="000B1B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87968" behindDoc="0" locked="0" layoutInCell="1" allowOverlap="1" wp14:anchorId="7BCF7C7F" wp14:editId="13744D1A">
              <wp:simplePos x="0" y="0"/>
              <wp:positionH relativeFrom="margin">
                <wp:align>center</wp:align>
              </wp:positionH>
              <wp:positionV relativeFrom="paragraph">
                <wp:posOffset>282934</wp:posOffset>
              </wp:positionV>
              <wp:extent cx="7783857" cy="636104"/>
              <wp:effectExtent l="0" t="0" r="7620" b="0"/>
              <wp:wrapNone/>
              <wp:docPr id="2112060807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3857" cy="63610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BB914F" id="Rectangle 41" o:spid="_x0000_s1026" style="position:absolute;margin-left:0;margin-top:22.3pt;width:612.9pt;height:50.1pt;z-index:251987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" fillcolor="#d8d8d8 [2732]" stroked="f" strokeweight="1.5pt">
              <w10:wrap anchorx="margin"/>
            </v:rect>
          </w:pict>
        </mc:Fallback>
      </mc:AlternateContent>
    </w:r>
    <w:r w:rsidR="002A00FC">
      <w:br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789019" w14:textId="77777777" w:rsidR="00F66C5B" w:rsidRDefault="00F66C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4A5E0E" w14:textId="77777777" w:rsidR="00241480" w:rsidRDefault="00241480" w:rsidP="000C45FF">
      <w:r>
        <w:separator/>
      </w:r>
    </w:p>
  </w:footnote>
  <w:footnote w:type="continuationSeparator" w:id="0">
    <w:p w14:paraId="743548BD" w14:textId="77777777" w:rsidR="00241480" w:rsidRDefault="0024148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524E64" w14:textId="77777777" w:rsidR="00F66C5B" w:rsidRDefault="00F66C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EE048B" w14:textId="4B466934" w:rsidR="00AC187B" w:rsidRPr="00AC187B" w:rsidRDefault="00AB54C4" w:rsidP="00AC187B">
    <w:pPr>
      <w:pStyle w:val="Header"/>
      <w:tabs>
        <w:tab w:val="clear" w:pos="4680"/>
        <w:tab w:val="clear" w:pos="9360"/>
        <w:tab w:val="left" w:pos="3096"/>
      </w:tabs>
      <w:jc w:val="center"/>
      <w:rPr>
        <w:rFonts w:ascii="Montserrat" w:hAnsi="Montserrat"/>
        <w:b/>
        <w:bCs/>
        <w:sz w:val="32"/>
        <w:szCs w:val="32"/>
      </w:rPr>
    </w:pP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6640" behindDoc="0" locked="0" layoutInCell="1" allowOverlap="1" wp14:anchorId="1D7CE7FD" wp14:editId="4699D8DD">
              <wp:simplePos x="0" y="0"/>
              <wp:positionH relativeFrom="column">
                <wp:posOffset>1330325</wp:posOffset>
              </wp:positionH>
              <wp:positionV relativeFrom="paragraph">
                <wp:posOffset>3134360</wp:posOffset>
              </wp:positionV>
              <wp:extent cx="539750" cy="60960"/>
              <wp:effectExtent l="0" t="0" r="12700" b="15240"/>
              <wp:wrapNone/>
              <wp:docPr id="89784426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611069892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727535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7104537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4632240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196544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52124B4" id="Group 22" o:spid="_x0000_s1026" style="position:absolute;margin-left:104.75pt;margin-top:246.8pt;width:42.5pt;height:4.8pt;z-index:25201664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3024" behindDoc="0" locked="0" layoutInCell="1" allowOverlap="1" wp14:anchorId="5709428B" wp14:editId="5CF6553C">
              <wp:simplePos x="0" y="0"/>
              <wp:positionH relativeFrom="column">
                <wp:posOffset>1329000</wp:posOffset>
              </wp:positionH>
              <wp:positionV relativeFrom="paragraph">
                <wp:posOffset>5513745</wp:posOffset>
              </wp:positionV>
              <wp:extent cx="539750" cy="60960"/>
              <wp:effectExtent l="0" t="0" r="12700" b="15240"/>
              <wp:wrapNone/>
              <wp:docPr id="191904542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71037048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79696068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3721476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9203467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26964789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AEBB184" id="Group 22" o:spid="_x0000_s1026" style="position:absolute;margin-left:104.65pt;margin-top:434.15pt;width:42.5pt;height:4.8pt;z-index:25203302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0976" behindDoc="0" locked="0" layoutInCell="1" allowOverlap="1" wp14:anchorId="071AB94F" wp14:editId="0BEB5CEA">
              <wp:simplePos x="0" y="0"/>
              <wp:positionH relativeFrom="column">
                <wp:posOffset>1329000</wp:posOffset>
              </wp:positionH>
              <wp:positionV relativeFrom="paragraph">
                <wp:posOffset>5344160</wp:posOffset>
              </wp:positionV>
              <wp:extent cx="539750" cy="60960"/>
              <wp:effectExtent l="0" t="0" r="12700" b="15240"/>
              <wp:wrapNone/>
              <wp:docPr id="108784195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442404575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96589146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903298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6971079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51112963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E8BFD8" id="Group 22" o:spid="_x0000_s1026" style="position:absolute;margin-left:104.65pt;margin-top:420.8pt;width:42.5pt;height:4.8pt;z-index:25203097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8928" behindDoc="0" locked="0" layoutInCell="1" allowOverlap="1" wp14:anchorId="70A5A28A" wp14:editId="4592AEC6">
              <wp:simplePos x="0" y="0"/>
              <wp:positionH relativeFrom="column">
                <wp:posOffset>1328980</wp:posOffset>
              </wp:positionH>
              <wp:positionV relativeFrom="paragraph">
                <wp:posOffset>5191067</wp:posOffset>
              </wp:positionV>
              <wp:extent cx="539750" cy="60960"/>
              <wp:effectExtent l="0" t="0" r="12700" b="15240"/>
              <wp:wrapNone/>
              <wp:docPr id="1767978716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9113493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1817793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2794494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10053335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888406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B85B8C" id="Group 22" o:spid="_x0000_s1026" style="position:absolute;margin-left:104.65pt;margin-top:408.75pt;width:42.5pt;height:4.8pt;z-index:25202892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6880" behindDoc="0" locked="0" layoutInCell="1" allowOverlap="1" wp14:anchorId="24C24CC1" wp14:editId="48E602DE">
              <wp:simplePos x="0" y="0"/>
              <wp:positionH relativeFrom="column">
                <wp:posOffset>1340589</wp:posOffset>
              </wp:positionH>
              <wp:positionV relativeFrom="paragraph">
                <wp:posOffset>4670362</wp:posOffset>
              </wp:positionV>
              <wp:extent cx="539750" cy="60960"/>
              <wp:effectExtent l="0" t="0" r="12700" b="15240"/>
              <wp:wrapNone/>
              <wp:docPr id="27387159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573238996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5602900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90853951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949833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4558231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DBA5983" id="Group 22" o:spid="_x0000_s1026" style="position:absolute;margin-left:105.55pt;margin-top:367.75pt;width:42.5pt;height:4.8pt;z-index:25202688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4832" behindDoc="0" locked="0" layoutInCell="1" allowOverlap="1" wp14:anchorId="26ECE98E" wp14:editId="725D4A58">
              <wp:simplePos x="0" y="0"/>
              <wp:positionH relativeFrom="column">
                <wp:posOffset>1340351</wp:posOffset>
              </wp:positionH>
              <wp:positionV relativeFrom="paragraph">
                <wp:posOffset>4496148</wp:posOffset>
              </wp:positionV>
              <wp:extent cx="539750" cy="60960"/>
              <wp:effectExtent l="0" t="0" r="12700" b="15240"/>
              <wp:wrapNone/>
              <wp:docPr id="100998039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69648439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647684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92972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605531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4559183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8229C9" id="Group 22" o:spid="_x0000_s1026" style="position:absolute;margin-left:105.55pt;margin-top:354.05pt;width:42.5pt;height:4.8pt;z-index:25202483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2784" behindDoc="0" locked="0" layoutInCell="1" allowOverlap="1" wp14:anchorId="17E377C0" wp14:editId="20416EA6">
              <wp:simplePos x="0" y="0"/>
              <wp:positionH relativeFrom="column">
                <wp:posOffset>1329348</wp:posOffset>
              </wp:positionH>
              <wp:positionV relativeFrom="paragraph">
                <wp:posOffset>4330642</wp:posOffset>
              </wp:positionV>
              <wp:extent cx="539750" cy="60960"/>
              <wp:effectExtent l="0" t="0" r="12700" b="15240"/>
              <wp:wrapNone/>
              <wp:docPr id="191177321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2035022723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5889208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61224439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508342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20370588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C0943E" id="Group 22" o:spid="_x0000_s1026" style="position:absolute;margin-left:104.65pt;margin-top:341pt;width:42.5pt;height:4.8pt;z-index:25202278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0736" behindDoc="0" locked="0" layoutInCell="1" allowOverlap="1" wp14:anchorId="3B8579AE" wp14:editId="0B2910D5">
              <wp:simplePos x="0" y="0"/>
              <wp:positionH relativeFrom="column">
                <wp:posOffset>1316936</wp:posOffset>
              </wp:positionH>
              <wp:positionV relativeFrom="paragraph">
                <wp:posOffset>3809077</wp:posOffset>
              </wp:positionV>
              <wp:extent cx="539750" cy="60960"/>
              <wp:effectExtent l="0" t="0" r="12700" b="15240"/>
              <wp:wrapNone/>
              <wp:docPr id="91007868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059410241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947615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5630863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44296754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90368592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62DF531" id="Group 22" o:spid="_x0000_s1026" style="position:absolute;margin-left:103.7pt;margin-top:299.95pt;width:42.5pt;height:4.8pt;z-index:25202073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8688" behindDoc="0" locked="0" layoutInCell="1" allowOverlap="1" wp14:anchorId="3C57750A" wp14:editId="0E6E8FC1">
              <wp:simplePos x="0" y="0"/>
              <wp:positionH relativeFrom="column">
                <wp:posOffset>1316567</wp:posOffset>
              </wp:positionH>
              <wp:positionV relativeFrom="paragraph">
                <wp:posOffset>3643573</wp:posOffset>
              </wp:positionV>
              <wp:extent cx="539750" cy="60960"/>
              <wp:effectExtent l="0" t="0" r="12700" b="15240"/>
              <wp:wrapNone/>
              <wp:docPr id="939494466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713790643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9538381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572956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5768883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5669044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A6B0B0D" id="Group 22" o:spid="_x0000_s1026" style="position:absolute;margin-left:103.65pt;margin-top:286.9pt;width:42.5pt;height:4.8pt;z-index:25201868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4592" behindDoc="0" locked="0" layoutInCell="1" allowOverlap="1" wp14:anchorId="66E8F518" wp14:editId="36D4E4B7">
              <wp:simplePos x="0" y="0"/>
              <wp:positionH relativeFrom="column">
                <wp:posOffset>1331225</wp:posOffset>
              </wp:positionH>
              <wp:positionV relativeFrom="paragraph">
                <wp:posOffset>2956580</wp:posOffset>
              </wp:positionV>
              <wp:extent cx="539750" cy="60960"/>
              <wp:effectExtent l="0" t="0" r="12700" b="15240"/>
              <wp:wrapNone/>
              <wp:docPr id="1876051584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327882757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7012945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2977164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5495311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856568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B41F0D" id="Group 22" o:spid="_x0000_s1026" style="position:absolute;margin-left:104.8pt;margin-top:232.8pt;width:42.5pt;height:4.8pt;z-index:25201459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2544" behindDoc="0" locked="0" layoutInCell="1" allowOverlap="1" wp14:anchorId="434E81D5" wp14:editId="4356538C">
              <wp:simplePos x="0" y="0"/>
              <wp:positionH relativeFrom="column">
                <wp:posOffset>1327317</wp:posOffset>
              </wp:positionH>
              <wp:positionV relativeFrom="paragraph">
                <wp:posOffset>2798365</wp:posOffset>
              </wp:positionV>
              <wp:extent cx="539750" cy="60960"/>
              <wp:effectExtent l="0" t="0" r="12700" b="15240"/>
              <wp:wrapNone/>
              <wp:docPr id="189418444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476703695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867804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9749463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4699994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65012664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57D09A2" id="Group 22" o:spid="_x0000_s1026" style="position:absolute;margin-left:104.5pt;margin-top:220.35pt;width:42.5pt;height:4.8pt;z-index:25201254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1845632" behindDoc="0" locked="0" layoutInCell="1" allowOverlap="1" wp14:anchorId="1A8FED25" wp14:editId="480D6630">
              <wp:simplePos x="0" y="0"/>
              <wp:positionH relativeFrom="column">
                <wp:posOffset>1327882</wp:posOffset>
              </wp:positionH>
              <wp:positionV relativeFrom="paragraph">
                <wp:posOffset>2653665</wp:posOffset>
              </wp:positionV>
              <wp:extent cx="539750" cy="60960"/>
              <wp:effectExtent l="0" t="0" r="12700" b="15240"/>
              <wp:wrapNone/>
              <wp:docPr id="104638452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00795268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9622676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24596596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8536600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626319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A6A2AB" id="Group 22" o:spid="_x0000_s1026" style="position:absolute;margin-left:104.55pt;margin-top:208.95pt;width:42.5pt;height:4.8pt;z-index:25184563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509760" behindDoc="0" locked="0" layoutInCell="1" allowOverlap="1" wp14:anchorId="5170D662" wp14:editId="5AFF63E3">
              <wp:simplePos x="0" y="0"/>
              <wp:positionH relativeFrom="column">
                <wp:posOffset>-400050</wp:posOffset>
              </wp:positionH>
              <wp:positionV relativeFrom="paragraph">
                <wp:posOffset>2069465</wp:posOffset>
              </wp:positionV>
              <wp:extent cx="2357755" cy="6810375"/>
              <wp:effectExtent l="0" t="0" r="0" b="0"/>
              <wp:wrapNone/>
              <wp:docPr id="1954412205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7755" cy="6810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D9E0C5A" w14:textId="5FBDA3BD" w:rsidR="0072578F" w:rsidRPr="00D76A4D" w:rsidRDefault="00287EDC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lang w:val="en-IN"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lang w:val="en-IN"/>
                            </w:rPr>
                            <w:t>SKILLS</w:t>
                          </w:r>
                        </w:p>
                        <w:p w14:paraId="278FFDD9" w14:textId="26ED204A" w:rsidR="00C97D6B" w:rsidRPr="00D76A4D" w:rsidRDefault="00913A45" w:rsidP="0090762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Backend Frameworks</w:t>
                          </w:r>
                          <w:r w:rsidR="005A68FD"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>:</w:t>
                          </w:r>
                          <w:r w:rsidR="00150B42"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 </w:t>
                          </w:r>
                        </w:p>
                        <w:p w14:paraId="3552063C" w14:textId="26F320B6" w:rsidR="00150B42" w:rsidRPr="00D76A4D" w:rsidRDefault="00913A45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Express</w:t>
                          </w:r>
                        </w:p>
                        <w:p w14:paraId="16C50884" w14:textId="03CCAC2C" w:rsidR="009C04DC" w:rsidRDefault="00913A45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.Net</w:t>
                          </w:r>
                        </w:p>
                        <w:p w14:paraId="260C514C" w14:textId="64C02F03" w:rsidR="0052105A" w:rsidRDefault="0052105A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Sequelize ORM</w:t>
                          </w:r>
                        </w:p>
                        <w:p w14:paraId="2B52DEB9" w14:textId="6E0A5176" w:rsidR="0052105A" w:rsidRPr="00D76A4D" w:rsidRDefault="0052105A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Entity Framework</w:t>
                          </w:r>
                        </w:p>
                        <w:p w14:paraId="7CE50A37" w14:textId="77777777" w:rsidR="00C91105" w:rsidRPr="00D76A4D" w:rsidRDefault="00C91105" w:rsidP="00C91105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</w:p>
                        <w:p w14:paraId="052976F0" w14:textId="75B64258" w:rsidR="00770E7E" w:rsidRPr="00D76A4D" w:rsidRDefault="00770E7E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Databases: </w:t>
                          </w:r>
                        </w:p>
                        <w:p w14:paraId="2055BAF1" w14:textId="2863C393" w:rsidR="00287EDC" w:rsidRPr="00D76A4D" w:rsidRDefault="00770E7E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MSSQL Server</w:t>
                          </w:r>
                        </w:p>
                        <w:p w14:paraId="14470451" w14:textId="75233EFA" w:rsidR="0052105A" w:rsidRPr="00D76A4D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 xml:space="preserve">Azure </w:t>
                          </w:r>
                          <w:r w:rsidR="0052105A">
                            <w:rPr>
                              <w:rFonts w:ascii="Montserrat" w:hAnsi="Montserrat"/>
                            </w:rPr>
                            <w:t>Cosmos DB</w:t>
                          </w:r>
                        </w:p>
                        <w:p w14:paraId="1E2D6FE3" w14:textId="77777777" w:rsidR="00C91105" w:rsidRPr="00D76A4D" w:rsidRDefault="00C91105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0A801035" w14:textId="77777777" w:rsidR="002D382B" w:rsidRPr="00D76A4D" w:rsidRDefault="002D382B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Cloud: </w:t>
                          </w:r>
                        </w:p>
                        <w:p w14:paraId="26A789CF" w14:textId="11C56082" w:rsidR="002D382B" w:rsidRDefault="002D382B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Azure</w:t>
                          </w:r>
                        </w:p>
                        <w:p w14:paraId="70AB9B01" w14:textId="2AAC7302" w:rsidR="0052105A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AWS</w:t>
                          </w:r>
                        </w:p>
                        <w:p w14:paraId="7EF506B6" w14:textId="55396BBF" w:rsidR="0052105A" w:rsidRPr="00D76A4D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GCP</w:t>
                          </w:r>
                        </w:p>
                        <w:p w14:paraId="66C07437" w14:textId="77777777" w:rsidR="005314F9" w:rsidRPr="00D76A4D" w:rsidRDefault="005314F9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5E81E880" w14:textId="77777777" w:rsidR="005314F9" w:rsidRPr="00D76A4D" w:rsidRDefault="005314F9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Programming: </w:t>
                          </w:r>
                        </w:p>
                        <w:p w14:paraId="1277C217" w14:textId="19A8855F" w:rsidR="00385B32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NodeJS</w:t>
                          </w:r>
                        </w:p>
                        <w:p w14:paraId="7DACC157" w14:textId="76EDA540" w:rsidR="00385B32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C#</w:t>
                          </w:r>
                        </w:p>
                        <w:p w14:paraId="4C5DC4EE" w14:textId="3B5F5186" w:rsidR="00AB54C4" w:rsidRPr="00D76A4D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PowerShell</w:t>
                          </w:r>
                        </w:p>
                        <w:p w14:paraId="2BB9DA5B" w14:textId="77777777" w:rsidR="00385B32" w:rsidRPr="00D76A4D" w:rsidRDefault="00385B32" w:rsidP="00770E7E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</w:p>
                        <w:p w14:paraId="3E3C716E" w14:textId="241192EE" w:rsidR="00E97679" w:rsidRPr="00D76A4D" w:rsidRDefault="00E97679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CI/CD Tools: </w:t>
                          </w:r>
                        </w:p>
                        <w:p w14:paraId="03A4B8F7" w14:textId="6B45894F" w:rsidR="00E97679" w:rsidRPr="00D76A4D" w:rsidRDefault="00E97679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Azure DevOps</w:t>
                          </w:r>
                        </w:p>
                        <w:p w14:paraId="5D5085B5" w14:textId="0586F6DF" w:rsidR="00B86DE0" w:rsidRPr="00D76A4D" w:rsidRDefault="00B86DE0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GIT</w:t>
                          </w:r>
                        </w:p>
                        <w:p w14:paraId="7C65F747" w14:textId="77777777" w:rsidR="000E2950" w:rsidRPr="00D76A4D" w:rsidRDefault="000E2950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410416A5" w14:textId="08377499" w:rsidR="000E2950" w:rsidRPr="00D76A4D" w:rsidRDefault="00AB54C4" w:rsidP="000E2950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Azure</w:t>
                          </w:r>
                          <w:r w:rsidR="000E2950"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: </w:t>
                          </w:r>
                        </w:p>
                        <w:p w14:paraId="14361345" w14:textId="77777777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Azure Functions</w:t>
                          </w:r>
                        </w:p>
                        <w:p w14:paraId="455435E8" w14:textId="77777777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Azure Logic Apps</w:t>
                          </w:r>
                        </w:p>
                        <w:p w14:paraId="26755B4F" w14:textId="2F39B6E4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Azure Messaging service</w:t>
                          </w:r>
                        </w:p>
                        <w:p w14:paraId="25193EBB" w14:textId="2A485703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 xml:space="preserve">Azure </w:t>
                          </w:r>
                          <w:r>
                            <w:rPr>
                              <w:rFonts w:ascii="Montserrat" w:hAnsi="Montserrat"/>
                            </w:rPr>
                            <w:t>APIM</w:t>
                          </w:r>
                        </w:p>
                        <w:p w14:paraId="70341D0E" w14:textId="77777777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Azure App Services</w:t>
                          </w:r>
                        </w:p>
                        <w:p w14:paraId="4456D744" w14:textId="77777777" w:rsidR="00AB54C4" w:rsidRP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6E77B752" w14:textId="613D08B3" w:rsidR="00AB54C4" w:rsidRP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  <w:lang w:val="en-IN"/>
                            </w:rPr>
                          </w:pPr>
                          <w:r w:rsidRPr="00AB54C4">
                            <w:rPr>
                              <w:rFonts w:ascii="Montserrat" w:hAnsi="Montserrat"/>
                              <w:b/>
                              <w:bCs/>
                              <w:lang w:val="en-IN"/>
                            </w:rPr>
                            <w:t>AWS:</w:t>
                          </w:r>
                        </w:p>
                        <w:p w14:paraId="5B9A1115" w14:textId="77777777" w:rsid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AWS Lambda</w:t>
                          </w:r>
                        </w:p>
                        <w:p w14:paraId="3B18BB77" w14:textId="015CAE5F" w:rsid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AWS CloudFront</w:t>
                          </w:r>
                        </w:p>
                        <w:p w14:paraId="2D526A98" w14:textId="1898EF1E" w:rsid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AWS Messaging Service</w:t>
                          </w:r>
                        </w:p>
                        <w:p w14:paraId="3B96DE76" w14:textId="3B1ED861" w:rsidR="00AB54C4" w:rsidRPr="00D76A4D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 xml:space="preserve">AWS </w:t>
                          </w:r>
                          <w:r w:rsidRPr="00AB54C4">
                            <w:rPr>
                              <w:rFonts w:ascii="Montserrat" w:hAnsi="Montserrat"/>
                            </w:rPr>
                            <w:t>DynamoDB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70D66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left:0;text-align:left;margin-left:-31.5pt;margin-top:162.95pt;width:185.65pt;height:536.25pt;z-index:25150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" filled="f" stroked="f" strokeweight=".5pt">
              <v:textbox>
                <w:txbxContent>
                  <w:p w14:paraId="5D9E0C5A" w14:textId="5FBDA3BD" w:rsidR="0072578F" w:rsidRPr="00D76A4D" w:rsidRDefault="00287EDC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lang w:val="en-IN"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  <w:color w:val="C00000"/>
                        <w:lang w:val="en-IN"/>
                      </w:rPr>
                      <w:t>SKILLS</w:t>
                    </w:r>
                  </w:p>
                  <w:p w14:paraId="278FFDD9" w14:textId="26ED204A" w:rsidR="00C97D6B" w:rsidRPr="00D76A4D" w:rsidRDefault="00913A45" w:rsidP="0090762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Backend Frameworks</w:t>
                    </w:r>
                    <w:r w:rsidR="005A68FD" w:rsidRPr="00D76A4D">
                      <w:rPr>
                        <w:rFonts w:ascii="Montserrat" w:hAnsi="Montserrat"/>
                        <w:b/>
                        <w:bCs/>
                      </w:rPr>
                      <w:t>:</w:t>
                    </w:r>
                    <w:r w:rsidR="00150B42" w:rsidRPr="00D76A4D">
                      <w:rPr>
                        <w:rFonts w:ascii="Montserrat" w:hAnsi="Montserrat"/>
                        <w:b/>
                        <w:bCs/>
                      </w:rPr>
                      <w:t xml:space="preserve"> </w:t>
                    </w:r>
                  </w:p>
                  <w:p w14:paraId="3552063C" w14:textId="26F320B6" w:rsidR="00150B42" w:rsidRPr="00D76A4D" w:rsidRDefault="00913A45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Express</w:t>
                    </w:r>
                  </w:p>
                  <w:p w14:paraId="16C50884" w14:textId="03CCAC2C" w:rsidR="009C04DC" w:rsidRDefault="00913A45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.Net</w:t>
                    </w:r>
                  </w:p>
                  <w:p w14:paraId="260C514C" w14:textId="64C02F03" w:rsidR="0052105A" w:rsidRDefault="0052105A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proofErr w:type="spellStart"/>
                    <w:r>
                      <w:rPr>
                        <w:rFonts w:ascii="Montserrat" w:hAnsi="Montserrat"/>
                      </w:rPr>
                      <w:t>Sequelize</w:t>
                    </w:r>
                    <w:proofErr w:type="spellEnd"/>
                    <w:r>
                      <w:rPr>
                        <w:rFonts w:ascii="Montserrat" w:hAnsi="Montserrat"/>
                      </w:rPr>
                      <w:t xml:space="preserve"> ORM</w:t>
                    </w:r>
                  </w:p>
                  <w:p w14:paraId="2B52DEB9" w14:textId="6E0A5176" w:rsidR="0052105A" w:rsidRPr="00D76A4D" w:rsidRDefault="0052105A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Entity Framework</w:t>
                    </w:r>
                  </w:p>
                  <w:p w14:paraId="7CE50A37" w14:textId="77777777" w:rsidR="00C91105" w:rsidRPr="00D76A4D" w:rsidRDefault="00C91105" w:rsidP="00C91105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</w:p>
                  <w:p w14:paraId="052976F0" w14:textId="75B64258" w:rsidR="00770E7E" w:rsidRPr="00D76A4D" w:rsidRDefault="00770E7E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Databases: </w:t>
                    </w:r>
                  </w:p>
                  <w:p w14:paraId="2055BAF1" w14:textId="2863C393" w:rsidR="00287EDC" w:rsidRPr="00D76A4D" w:rsidRDefault="00770E7E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MSSQL Server</w:t>
                    </w:r>
                  </w:p>
                  <w:p w14:paraId="14470451" w14:textId="75233EFA" w:rsidR="0052105A" w:rsidRPr="00D76A4D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 xml:space="preserve">Azure </w:t>
                    </w:r>
                    <w:r w:rsidR="0052105A">
                      <w:rPr>
                        <w:rFonts w:ascii="Montserrat" w:hAnsi="Montserrat"/>
                      </w:rPr>
                      <w:t>Cosmos DB</w:t>
                    </w:r>
                  </w:p>
                  <w:p w14:paraId="1E2D6FE3" w14:textId="77777777" w:rsidR="00C91105" w:rsidRPr="00D76A4D" w:rsidRDefault="00C91105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0A801035" w14:textId="77777777" w:rsidR="002D382B" w:rsidRPr="00D76A4D" w:rsidRDefault="002D382B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Cloud: </w:t>
                    </w:r>
                  </w:p>
                  <w:p w14:paraId="26A789CF" w14:textId="11C56082" w:rsidR="002D382B" w:rsidRDefault="002D382B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Azure</w:t>
                    </w:r>
                  </w:p>
                  <w:p w14:paraId="70AB9B01" w14:textId="2AAC7302" w:rsidR="0052105A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AWS</w:t>
                    </w:r>
                  </w:p>
                  <w:p w14:paraId="7EF506B6" w14:textId="55396BBF" w:rsidR="0052105A" w:rsidRPr="00D76A4D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GCP</w:t>
                    </w:r>
                  </w:p>
                  <w:p w14:paraId="66C07437" w14:textId="77777777" w:rsidR="005314F9" w:rsidRPr="00D76A4D" w:rsidRDefault="005314F9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5E81E880" w14:textId="77777777" w:rsidR="005314F9" w:rsidRPr="00D76A4D" w:rsidRDefault="005314F9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Programming: </w:t>
                    </w:r>
                  </w:p>
                  <w:p w14:paraId="1277C217" w14:textId="19A8855F" w:rsidR="00385B32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NodeJS</w:t>
                    </w:r>
                  </w:p>
                  <w:p w14:paraId="7DACC157" w14:textId="76EDA540" w:rsidR="00385B32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C#</w:t>
                    </w:r>
                  </w:p>
                  <w:p w14:paraId="4C5DC4EE" w14:textId="3B5F5186" w:rsidR="00AB54C4" w:rsidRPr="00D76A4D" w:rsidRDefault="00AB54C4" w:rsidP="00770E7E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  <w:r>
                      <w:rPr>
                        <w:rFonts w:ascii="Montserrat" w:hAnsi="Montserrat"/>
                      </w:rPr>
                      <w:t>PowerShell</w:t>
                    </w:r>
                  </w:p>
                  <w:p w14:paraId="2BB9DA5B" w14:textId="77777777" w:rsidR="00385B32" w:rsidRPr="00D76A4D" w:rsidRDefault="00385B32" w:rsidP="00770E7E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</w:p>
                  <w:p w14:paraId="3E3C716E" w14:textId="241192EE" w:rsidR="00E97679" w:rsidRPr="00D76A4D" w:rsidRDefault="00E97679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CI/CD Tools: </w:t>
                    </w:r>
                  </w:p>
                  <w:p w14:paraId="03A4B8F7" w14:textId="6B45894F" w:rsidR="00E97679" w:rsidRPr="00D76A4D" w:rsidRDefault="00E97679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Azure DevOps</w:t>
                    </w:r>
                  </w:p>
                  <w:p w14:paraId="5D5085B5" w14:textId="0586F6DF" w:rsidR="00B86DE0" w:rsidRPr="00D76A4D" w:rsidRDefault="00B86DE0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GIT</w:t>
                    </w:r>
                  </w:p>
                  <w:p w14:paraId="7C65F747" w14:textId="77777777" w:rsidR="000E2950" w:rsidRPr="00D76A4D" w:rsidRDefault="000E2950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410416A5" w14:textId="08377499" w:rsidR="000E2950" w:rsidRPr="00D76A4D" w:rsidRDefault="00AB54C4" w:rsidP="000E2950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Azure</w:t>
                    </w:r>
                    <w:r w:rsidR="000E2950" w:rsidRPr="00D76A4D">
                      <w:rPr>
                        <w:rFonts w:ascii="Montserrat" w:hAnsi="Montserrat"/>
                        <w:b/>
                        <w:bCs/>
                      </w:rPr>
                      <w:t xml:space="preserve">: </w:t>
                    </w:r>
                  </w:p>
                  <w:p w14:paraId="14361345" w14:textId="77777777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Azure Functions</w:t>
                    </w:r>
                  </w:p>
                  <w:p w14:paraId="455435E8" w14:textId="77777777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Azure Logic Apps</w:t>
                    </w:r>
                  </w:p>
                  <w:p w14:paraId="26755B4F" w14:textId="2F39B6E4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Azure Messaging service</w:t>
                    </w:r>
                  </w:p>
                  <w:p w14:paraId="25193EBB" w14:textId="2A485703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 xml:space="preserve">Azure </w:t>
                    </w:r>
                    <w:r>
                      <w:rPr>
                        <w:rFonts w:ascii="Montserrat" w:hAnsi="Montserrat"/>
                      </w:rPr>
                      <w:t>APIM</w:t>
                    </w:r>
                  </w:p>
                  <w:p w14:paraId="70341D0E" w14:textId="77777777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Azure App Services</w:t>
                    </w:r>
                  </w:p>
                  <w:p w14:paraId="4456D744" w14:textId="77777777" w:rsidR="00AB54C4" w:rsidRP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6E77B752" w14:textId="613D08B3" w:rsidR="00AB54C4" w:rsidRPr="00AB54C4" w:rsidRDefault="00AB54C4" w:rsidP="00AB54C4">
                    <w:pPr>
                      <w:spacing w:after="0"/>
                      <w:rPr>
                        <w:rFonts w:ascii="Montserrat" w:hAnsi="Montserrat"/>
                        <w:b/>
                        <w:bCs/>
                        <w:lang w:val="en-IN"/>
                      </w:rPr>
                    </w:pPr>
                    <w:r w:rsidRPr="00AB54C4">
                      <w:rPr>
                        <w:rFonts w:ascii="Montserrat" w:hAnsi="Montserrat"/>
                        <w:b/>
                        <w:bCs/>
                        <w:lang w:val="en-IN"/>
                      </w:rPr>
                      <w:t>AWS:</w:t>
                    </w:r>
                  </w:p>
                  <w:p w14:paraId="5B9A1115" w14:textId="77777777" w:rsid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AWS Lambda</w:t>
                    </w:r>
                  </w:p>
                  <w:p w14:paraId="3B18BB77" w14:textId="015CAE5F" w:rsid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AWS CloudFront</w:t>
                    </w:r>
                  </w:p>
                  <w:p w14:paraId="2D526A98" w14:textId="1898EF1E" w:rsid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AWS Messaging Service</w:t>
                    </w:r>
                  </w:p>
                  <w:p w14:paraId="3B96DE76" w14:textId="3B1ED861" w:rsidR="00AB54C4" w:rsidRPr="00D76A4D" w:rsidRDefault="00AB54C4" w:rsidP="00AB54C4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  <w:r>
                      <w:rPr>
                        <w:rFonts w:ascii="Montserrat" w:hAnsi="Montserrat"/>
                      </w:rPr>
                      <w:t xml:space="preserve">AWS </w:t>
                    </w:r>
                    <w:r w:rsidRPr="00AB54C4">
                      <w:rPr>
                        <w:rFonts w:ascii="Montserrat" w:hAnsi="Montserrat"/>
                      </w:rPr>
                      <w:t>DynamoDB</w:t>
                    </w:r>
                  </w:p>
                </w:txbxContent>
              </v:textbox>
            </v:shape>
          </w:pict>
        </mc:Fallback>
      </mc:AlternateContent>
    </w:r>
    <w:r w:rsidR="00F82A5D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31584" behindDoc="0" locked="0" layoutInCell="1" allowOverlap="1" wp14:anchorId="593A7170" wp14:editId="7C26429B">
              <wp:simplePos x="0" y="0"/>
              <wp:positionH relativeFrom="page">
                <wp:posOffset>2609850</wp:posOffset>
              </wp:positionH>
              <wp:positionV relativeFrom="paragraph">
                <wp:posOffset>5155565</wp:posOffset>
              </wp:positionV>
              <wp:extent cx="5324475" cy="1905000"/>
              <wp:effectExtent l="0" t="0" r="0" b="0"/>
              <wp:wrapNone/>
              <wp:docPr id="197698311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4475" cy="1905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9165C31" w14:textId="37043135" w:rsidR="0022608D" w:rsidRPr="00746E37" w:rsidRDefault="0022608D" w:rsidP="0022608D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Tech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Lead</w:t>
                          </w:r>
                          <w:r w:rsidR="00C8430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| </w:t>
                          </w:r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Marketplace Integration Listing</w:t>
                          </w:r>
                        </w:p>
                        <w:p w14:paraId="3DBF73AA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Spearheaded the design and implementation of a product listing architecture for AWS, GCP, and Azure marketplaces using Node.js and Express.</w:t>
                          </w:r>
                        </w:p>
                        <w:p w14:paraId="26FCE509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Developed an end-to-end, automated solution leveraging iPaaS integration to streamline multi-cloud product listings.</w:t>
                          </w:r>
                        </w:p>
                        <w:p w14:paraId="65D2A5CF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Collaborated with cross-functional stakeholders to define and optimize seamless listing processes across cloud platforms.</w:t>
                          </w:r>
                        </w:p>
                        <w:p w14:paraId="31FD9B87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scalable, modular APIs tailored to marketplace-specific requirements and product configurations.</w:t>
                          </w:r>
                        </w:p>
                        <w:p w14:paraId="4243CAB6" w14:textId="14523D12" w:rsidR="00D83E77" w:rsidRPr="00746E37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Enhanced automation workflows to accelerate product updates and deployments across major cloud environments.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93A7170" id="Text Box 2" o:spid="_x0000_s1027" type="#_x0000_t202" style="position:absolute;left:0;text-align:left;margin-left:205.5pt;margin-top:405.95pt;width:419.25pt;height:150pt;z-index:251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" filled="f" stroked="f" strokeweight=".5pt">
              <v:textbox>
                <w:txbxContent>
                  <w:p w14:paraId="19165C31" w14:textId="37043135" w:rsidR="0022608D" w:rsidRPr="00746E37" w:rsidRDefault="0022608D" w:rsidP="0022608D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Tech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proofErr w:type="gramStart"/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Lead</w:t>
                    </w:r>
                    <w:proofErr w:type="gramEnd"/>
                    <w:r w:rsidR="00C8430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| </w:t>
                    </w:r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Marketplace Integration Listing</w:t>
                    </w:r>
                  </w:p>
                  <w:p w14:paraId="3DBF73AA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Spearheaded the design and implementation of a product listing architecture for AWS, GCP, and Azure marketplaces using Node.js and Express.</w:t>
                    </w:r>
                  </w:p>
                  <w:p w14:paraId="26FCE509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Developed an end-to-end, automated solution leveraging iPaaS integration to streamline multi-cloud product listings.</w:t>
                    </w:r>
                  </w:p>
                  <w:p w14:paraId="65D2A5CF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Collaborated with cross-functional stakeholders to define and optimize seamless listing processes across cloud platforms.</w:t>
                    </w:r>
                  </w:p>
                  <w:p w14:paraId="31FD9B87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Engineered scalable, modular APIs tailored to marketplace-specific requirements and product configurations.</w:t>
                    </w:r>
                  </w:p>
                  <w:p w14:paraId="4243CAB6" w14:textId="14523D12" w:rsidR="00D83E77" w:rsidRPr="00746E37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Enhanced automation workflows to accelerate product updates and deployments across major cloud environments.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00FEC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487232" behindDoc="0" locked="0" layoutInCell="1" allowOverlap="1" wp14:anchorId="221DC29C" wp14:editId="401BADFD">
              <wp:simplePos x="0" y="0"/>
              <wp:positionH relativeFrom="page">
                <wp:posOffset>2609850</wp:posOffset>
              </wp:positionH>
              <wp:positionV relativeFrom="paragraph">
                <wp:posOffset>964565</wp:posOffset>
              </wp:positionV>
              <wp:extent cx="5124450" cy="981075"/>
              <wp:effectExtent l="0" t="0" r="0" b="9525"/>
              <wp:wrapNone/>
              <wp:docPr id="3980397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24450" cy="9810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250B2FF" w14:textId="77777777" w:rsidR="00400FEC" w:rsidRDefault="00400FEC" w:rsidP="0017576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>2.5+ years as a Software Developer, specializing in enterprise-grade Azure integration solutions.</w:t>
                          </w:r>
                        </w:p>
                        <w:p w14:paraId="28794BB5" w14:textId="1B42A715" w:rsidR="00400FEC" w:rsidRDefault="00400FEC" w:rsidP="0017576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>Expertise in Azure PaaS, and backend development for cloud-native applications.</w:t>
                          </w:r>
                        </w:p>
                        <w:p w14:paraId="5EF553E3" w14:textId="671093EA" w:rsidR="001A6DD6" w:rsidRPr="00C16511" w:rsidRDefault="00400FEC" w:rsidP="0017576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>Strong problem-solving, automation, and DevOps skills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1DC29C" id="_x0000_s1028" type="#_x0000_t202" style="position:absolute;left:0;text-align:left;margin-left:205.5pt;margin-top:75.95pt;width:403.5pt;height:77.25pt;z-index: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" fillcolor="white [3201]" stroked="f" strokeweight=".5pt">
              <v:textbox>
                <w:txbxContent>
                  <w:p w14:paraId="5250B2FF" w14:textId="77777777" w:rsidR="00400FEC" w:rsidRDefault="00400FEC" w:rsidP="0017576E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00FE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>2.5+ years as a Software Developer, specializing in enterprise-grade Azure integration solutions.</w:t>
                    </w:r>
                  </w:p>
                  <w:p w14:paraId="28794BB5" w14:textId="1B42A715" w:rsidR="00400FEC" w:rsidRDefault="00400FEC" w:rsidP="0017576E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00FE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>Expertise in Azure PaaS, and backend development for cloud-native applications.</w:t>
                    </w:r>
                  </w:p>
                  <w:p w14:paraId="5EF553E3" w14:textId="671093EA" w:rsidR="001A6DD6" w:rsidRPr="00C16511" w:rsidRDefault="00400FEC" w:rsidP="0017576E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00FE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>Strong problem-solving, automation, and DevOps skills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6C2FA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93088" behindDoc="0" locked="0" layoutInCell="1" allowOverlap="1" wp14:anchorId="4E304C85" wp14:editId="1222DE71">
              <wp:simplePos x="0" y="0"/>
              <wp:positionH relativeFrom="margin">
                <wp:posOffset>2137410</wp:posOffset>
              </wp:positionH>
              <wp:positionV relativeFrom="paragraph">
                <wp:posOffset>843280</wp:posOffset>
              </wp:positionV>
              <wp:extent cx="4683125" cy="7620"/>
              <wp:effectExtent l="0" t="0" r="22225" b="30480"/>
              <wp:wrapNone/>
              <wp:docPr id="286309108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683125" cy="7620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FF178E" id="Straight Connector 54" o:spid="_x0000_s1026" style="position:absolute;flip:y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8.3pt,66.4pt" to="537.05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" strokecolor="#c00000" strokeweight=".5pt">
              <v:stroke joinstyle="miter"/>
              <w10:wrap anchorx="margin"/>
            </v:line>
          </w:pict>
        </mc:Fallback>
      </mc:AlternateContent>
    </w:r>
    <w:r w:rsidR="00F66C5B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24416" behindDoc="0" locked="0" layoutInCell="1" allowOverlap="1" wp14:anchorId="66251B5C" wp14:editId="04E48ACC">
              <wp:simplePos x="0" y="0"/>
              <wp:positionH relativeFrom="page">
                <wp:posOffset>2609850</wp:posOffset>
              </wp:positionH>
              <wp:positionV relativeFrom="paragraph">
                <wp:posOffset>3317240</wp:posOffset>
              </wp:positionV>
              <wp:extent cx="5162550" cy="1353820"/>
              <wp:effectExtent l="0" t="0" r="19050" b="17780"/>
              <wp:wrapNone/>
              <wp:docPr id="1534404661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2550" cy="13538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263FFAE6" w14:textId="1800997A" w:rsidR="00447091" w:rsidRPr="00746E37" w:rsidRDefault="00447091" w:rsidP="00447091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Sr. </w:t>
                          </w:r>
                          <w:r w:rsid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Backend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Engineer | </w:t>
                          </w:r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Azure Automation as a Service</w:t>
                          </w:r>
                        </w:p>
                        <w:p w14:paraId="7F141801" w14:textId="77777777" w:rsidR="0025092F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Developed and maintained an end-to-end deployment, monitoring, and cost visualization codebase for Azure resources.</w:t>
                          </w:r>
                        </w:p>
                        <w:p w14:paraId="47172C39" w14:textId="77777777" w:rsidR="0025092F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Integrated Power BI with embedded tokens to deliver interactive cost tracking reports.</w:t>
                          </w:r>
                        </w:p>
                        <w:p w14:paraId="3028793B" w14:textId="77777777" w:rsidR="0025092F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Automated VM operations using Cron Jobs.</w:t>
                          </w:r>
                        </w:p>
                        <w:p w14:paraId="1D4E1CB0" w14:textId="71464741" w:rsidR="002368FC" w:rsidRPr="00913A45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Created MSSQL stored procedures, triggers, and scheduled tasks for streamlined workflow automation.</w:t>
                          </w: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br/>
                            <w:t>• Leveraged Azure Storage and Functions to automate Terraform-based deployment pipelines.</w:t>
                          </w:r>
                          <w:r w:rsidR="00913A45" w:rsidRPr="00913A45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deployments.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251B5C" id="_x0000_s1029" type="#_x0000_t202" style="position:absolute;left:0;text-align:left;margin-left:205.5pt;margin-top:261.2pt;width:406.5pt;height:106.6pt;z-index:2513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" fillcolor="white [3201]" strokecolor="white [3212]" strokeweight=".5pt">
              <v:textbox>
                <w:txbxContent>
                  <w:p w14:paraId="263FFAE6" w14:textId="1800997A" w:rsidR="00447091" w:rsidRPr="00746E37" w:rsidRDefault="00447091" w:rsidP="00447091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Sr. </w:t>
                    </w:r>
                    <w:r w:rsid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Backend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Engineer | </w:t>
                    </w:r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Azure Automation as a Service</w:t>
                    </w:r>
                  </w:p>
                  <w:p w14:paraId="7F141801" w14:textId="77777777" w:rsidR="0025092F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Developed and maintained an end-to-end deployment, monitoring, and cost visualization codebase for Azure resources.</w:t>
                    </w:r>
                  </w:p>
                  <w:p w14:paraId="47172C39" w14:textId="77777777" w:rsidR="0025092F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Integrated Power BI with embedded tokens to deliver interactive cost tracking reports.</w:t>
                    </w:r>
                  </w:p>
                  <w:p w14:paraId="3028793B" w14:textId="77777777" w:rsidR="0025092F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Automated VM operations using Cron Jobs.</w:t>
                    </w:r>
                  </w:p>
                  <w:p w14:paraId="1D4E1CB0" w14:textId="71464741" w:rsidR="002368FC" w:rsidRPr="00913A45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Created MSSQL stored procedures, triggers, and scheduled tasks for streamlined workflow automation.</w:t>
                    </w: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br/>
                      <w:t xml:space="preserve">• Leveraged Azure Storage and Functions to automate Terraform-based deployment </w:t>
                    </w:r>
                    <w:proofErr w:type="spellStart"/>
                    <w:proofErr w:type="gramStart"/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pipelines.</w:t>
                    </w:r>
                    <w:r w:rsidR="00913A45" w:rsidRPr="00913A45">
                      <w:rPr>
                        <w:rFonts w:ascii="Montserrat" w:hAnsi="Montserrat"/>
                        <w:sz w:val="18"/>
                        <w:szCs w:val="18"/>
                      </w:rPr>
                      <w:t>deployments</w:t>
                    </w:r>
                    <w:proofErr w:type="spellEnd"/>
                    <w:proofErr w:type="gramEnd"/>
                    <w:r w:rsidR="00913A45" w:rsidRPr="00913A45">
                      <w:rPr>
                        <w:rFonts w:ascii="Montserrat" w:hAnsi="Montserrat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66C5B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21344" behindDoc="0" locked="0" layoutInCell="1" allowOverlap="1" wp14:anchorId="4CA4878E" wp14:editId="6333AA84">
              <wp:simplePos x="0" y="0"/>
              <wp:positionH relativeFrom="page">
                <wp:posOffset>2609215</wp:posOffset>
              </wp:positionH>
              <wp:positionV relativeFrom="paragraph">
                <wp:posOffset>2021840</wp:posOffset>
              </wp:positionV>
              <wp:extent cx="5153025" cy="1224915"/>
              <wp:effectExtent l="0" t="0" r="9525" b="9525"/>
              <wp:wrapNone/>
              <wp:docPr id="844730749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122491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FC88939" w14:textId="339868B6" w:rsidR="00C543B8" w:rsidRPr="00C16511" w:rsidRDefault="00417EAC" w:rsidP="002368FC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Team Lead | </w:t>
                          </w:r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NexusOne Integration Dashboard</w:t>
                          </w:r>
                        </w:p>
                        <w:p w14:paraId="679C37AE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Led the IaC-based backend deployment and developed OData APIs for NexusOne Dashboard.</w:t>
                          </w:r>
                        </w:p>
                        <w:p w14:paraId="22FF537A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Architected scalable OData APIs for robust integration monitoring.</w:t>
                          </w:r>
                        </w:p>
                        <w:p w14:paraId="289B6ACC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Implemented Entity Framework Core (code-first) for efficient data modeling.</w:t>
                          </w:r>
                        </w:p>
                        <w:p w14:paraId="50EF5F10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Incorporated Audit.NET for comprehensive database auditing.</w:t>
                          </w:r>
                        </w:p>
                        <w:p w14:paraId="6B1C4934" w14:textId="18D8D1A5" w:rsidR="00312235" w:rsidRPr="00C16511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Boosted performance via asynchronous transaction updates and parallel processing.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CA4878E" id="_x0000_s1030" type="#_x0000_t202" style="position:absolute;left:0;text-align:left;margin-left:205.45pt;margin-top:159.2pt;width:405.75pt;height:96.45pt;z-index:251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" fillcolor="white [3201]" stroked="f" strokeweight=".5pt">
              <v:textbox>
                <w:txbxContent>
                  <w:p w14:paraId="1FC88939" w14:textId="339868B6" w:rsidR="00C543B8" w:rsidRPr="00C16511" w:rsidRDefault="00417EAC" w:rsidP="002368FC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Team Lead | </w:t>
                    </w:r>
                    <w:proofErr w:type="spellStart"/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NexusOne</w:t>
                    </w:r>
                    <w:proofErr w:type="spellEnd"/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Integration Dashboard</w:t>
                    </w:r>
                  </w:p>
                  <w:p w14:paraId="679C37AE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 xml:space="preserve">Led the </w:t>
                    </w:r>
                    <w:proofErr w:type="spellStart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IaC</w:t>
                    </w:r>
                    <w:proofErr w:type="spellEnd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 xml:space="preserve">-based backend deployment and developed OData APIs for </w:t>
                    </w:r>
                    <w:proofErr w:type="spellStart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NexusOne</w:t>
                    </w:r>
                    <w:proofErr w:type="spellEnd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 xml:space="preserve"> Dashboard.</w:t>
                    </w:r>
                  </w:p>
                  <w:p w14:paraId="22FF537A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Architected scalable OData APIs for robust integration monitoring.</w:t>
                    </w:r>
                  </w:p>
                  <w:p w14:paraId="289B6ACC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Implemented Entity Framework Core (code-first) for efficient data modeling.</w:t>
                    </w:r>
                  </w:p>
                  <w:p w14:paraId="50EF5F10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Incorporated Audit.NET for comprehensive database auditing.</w:t>
                    </w:r>
                  </w:p>
                  <w:p w14:paraId="6B1C4934" w14:textId="18D8D1A5" w:rsidR="00312235" w:rsidRPr="00C16511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Boosted performance via asynchronous transaction updates and parallel processing.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66C5B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970560" behindDoc="0" locked="0" layoutInCell="1" allowOverlap="1" wp14:anchorId="614790CB" wp14:editId="24B2CFF7">
              <wp:simplePos x="0" y="0"/>
              <wp:positionH relativeFrom="page">
                <wp:posOffset>2609850</wp:posOffset>
              </wp:positionH>
              <wp:positionV relativeFrom="paragraph">
                <wp:posOffset>574040</wp:posOffset>
              </wp:positionV>
              <wp:extent cx="5153025" cy="381635"/>
              <wp:effectExtent l="0" t="0" r="0" b="0"/>
              <wp:wrapNone/>
              <wp:docPr id="8558910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381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D65466E" w14:textId="4169A835" w:rsidR="001A7B76" w:rsidRPr="003508C5" w:rsidRDefault="001A7B76" w:rsidP="001A7B76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SUMMARY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14790CB" id="Text Box 52" o:spid="_x0000_s1031" type="#_x0000_t202" style="position:absolute;left:0;text-align:left;margin-left:205.5pt;margin-top:45.2pt;width:405.75pt;height:30.05pt;z-index:2519705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" filled="f" stroked="f" strokeweight=".5pt">
              <v:textbox>
                <w:txbxContent>
                  <w:p w14:paraId="1D65466E" w14:textId="4169A835" w:rsidR="001A7B76" w:rsidRPr="003508C5" w:rsidRDefault="001A7B76" w:rsidP="001A7B76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SUMMARY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66C5B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963392" behindDoc="0" locked="0" layoutInCell="1" allowOverlap="1" wp14:anchorId="199332F5" wp14:editId="6385F271">
              <wp:simplePos x="0" y="0"/>
              <wp:positionH relativeFrom="page">
                <wp:posOffset>2609850</wp:posOffset>
              </wp:positionH>
              <wp:positionV relativeFrom="paragraph">
                <wp:posOffset>1631315</wp:posOffset>
              </wp:positionV>
              <wp:extent cx="5153025" cy="381635"/>
              <wp:effectExtent l="0" t="0" r="0" b="0"/>
              <wp:wrapNone/>
              <wp:docPr id="578770153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381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048247C" w14:textId="192CFF37" w:rsidR="003508C5" w:rsidRPr="003508C5" w:rsidRDefault="003508C5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 w:rsidRPr="003508C5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PROJECT EXPERIENCES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199332F5" id="_x0000_s1032" type="#_x0000_t202" style="position:absolute;left:0;text-align:left;margin-left:205.5pt;margin-top:128.45pt;width:405.75pt;height:30.05pt;z-index:2519633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" filled="f" stroked="f" strokeweight=".5pt">
              <v:textbox>
                <w:txbxContent>
                  <w:p w14:paraId="6048247C" w14:textId="192CFF37" w:rsidR="003508C5" w:rsidRPr="003508C5" w:rsidRDefault="003508C5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</w:pPr>
                    <w:r w:rsidRPr="003508C5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PROJECT EXPERIENCES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301A07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977728" behindDoc="0" locked="0" layoutInCell="1" allowOverlap="1" wp14:anchorId="2F28D1F3" wp14:editId="3CC4C8EE">
              <wp:simplePos x="0" y="0"/>
              <wp:positionH relativeFrom="page">
                <wp:posOffset>2609850</wp:posOffset>
              </wp:positionH>
              <wp:positionV relativeFrom="paragraph">
                <wp:posOffset>4774565</wp:posOffset>
              </wp:positionV>
              <wp:extent cx="5153025" cy="381635"/>
              <wp:effectExtent l="0" t="0" r="0" b="0"/>
              <wp:wrapNone/>
              <wp:docPr id="611217166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381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8E56B2" w14:textId="7B2379E3" w:rsidR="001A7B76" w:rsidRPr="003508C5" w:rsidRDefault="001A7B76" w:rsidP="001A7B76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 xml:space="preserve">OTHER </w:t>
                          </w:r>
                          <w:r w:rsidRPr="003508C5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PROJECT EXPERIENCES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F28D1F3" id="_x0000_s1033" type="#_x0000_t202" style="position:absolute;left:0;text-align:left;margin-left:205.5pt;margin-top:375.95pt;width:405.75pt;height:30.05pt;z-index:2519777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" filled="f" stroked="f" strokeweight=".5pt">
              <v:textbox>
                <w:txbxContent>
                  <w:p w14:paraId="768E56B2" w14:textId="7B2379E3" w:rsidR="001A7B76" w:rsidRPr="003508C5" w:rsidRDefault="001A7B76" w:rsidP="001A7B76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 xml:space="preserve">OTHER </w:t>
                    </w:r>
                    <w:r w:rsidRPr="003508C5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PROJECT EXPERIENCES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627B0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04352" behindDoc="0" locked="0" layoutInCell="1" allowOverlap="1" wp14:anchorId="48E57A4A" wp14:editId="161C4673">
              <wp:simplePos x="0" y="0"/>
              <wp:positionH relativeFrom="margin">
                <wp:posOffset>2136140</wp:posOffset>
              </wp:positionH>
              <wp:positionV relativeFrom="paragraph">
                <wp:posOffset>5061889</wp:posOffset>
              </wp:positionV>
              <wp:extent cx="4683318" cy="7951"/>
              <wp:effectExtent l="0" t="0" r="22225" b="30480"/>
              <wp:wrapNone/>
              <wp:docPr id="1255768540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683318" cy="7951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725E6C" id="Straight Connector 54" o:spid="_x0000_s1026" style="position:absolute;flip:y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8.2pt,398.55pt" to="536.95pt,39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" strokecolor="#c00000" strokeweight=".5pt">
              <v:stroke joinstyle="miter"/>
              <w10:wrap anchorx="margin"/>
            </v:line>
          </w:pict>
        </mc:Fallback>
      </mc:AlternateContent>
    </w:r>
    <w:r w:rsidR="004627B0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99232" behindDoc="0" locked="0" layoutInCell="1" allowOverlap="1" wp14:anchorId="690F71C8" wp14:editId="5F3FEFBF">
              <wp:simplePos x="0" y="0"/>
              <wp:positionH relativeFrom="margin">
                <wp:align>right</wp:align>
              </wp:positionH>
              <wp:positionV relativeFrom="paragraph">
                <wp:posOffset>1898319</wp:posOffset>
              </wp:positionV>
              <wp:extent cx="4683318" cy="7951"/>
              <wp:effectExtent l="0" t="0" r="22225" b="30480"/>
              <wp:wrapNone/>
              <wp:docPr id="583835806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683318" cy="7951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F09718" id="Straight Connector 54" o:spid="_x0000_s1026" style="position:absolute;flip:y;z-index:251999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17.55pt,149.45pt" to="686.3pt,1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" strokecolor="#c00000" strokeweight=".5pt">
              <v:stroke joinstyle="miter"/>
              <w10:wrap anchorx="margin"/>
            </v:line>
          </w:pict>
        </mc:Fallback>
      </mc:AlternateContent>
    </w:r>
    <w:r w:rsidR="00D76A4D" w:rsidRPr="00FA3062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866112" behindDoc="0" locked="0" layoutInCell="1" allowOverlap="1" wp14:anchorId="16F7BD98" wp14:editId="0C21FE46">
              <wp:simplePos x="0" y="0"/>
              <wp:positionH relativeFrom="column">
                <wp:posOffset>2137741</wp:posOffset>
              </wp:positionH>
              <wp:positionV relativeFrom="paragraph">
                <wp:posOffset>361315</wp:posOffset>
              </wp:positionV>
              <wp:extent cx="0" cy="12117705"/>
              <wp:effectExtent l="0" t="0" r="38100" b="36195"/>
              <wp:wrapNone/>
              <wp:docPr id="480184888" name="Straight Connector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0" cy="1211770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8F41FC" id="Straight Connector 40" o:spid="_x0000_s1026" style="position:absolute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35pt,28.45pt" to="168.35pt,9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" strokecolor="#dd8047 [3205]" strokeweight=".5pt">
              <v:stroke joinstyle="miter"/>
            </v:line>
          </w:pict>
        </mc:Fallback>
      </mc:AlternateContent>
    </w:r>
    <w:r w:rsidR="00B979A9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12192" behindDoc="0" locked="0" layoutInCell="1" allowOverlap="1" wp14:anchorId="2EAA4AB7" wp14:editId="0F2477E2">
              <wp:simplePos x="0" y="0"/>
              <wp:positionH relativeFrom="column">
                <wp:posOffset>-53644</wp:posOffset>
              </wp:positionH>
              <wp:positionV relativeFrom="paragraph">
                <wp:posOffset>622300</wp:posOffset>
              </wp:positionV>
              <wp:extent cx="1643606" cy="1516284"/>
              <wp:effectExtent l="0" t="0" r="0" b="8255"/>
              <wp:wrapNone/>
              <wp:docPr id="1958265853" name="Text Box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3606" cy="15162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2CE41FC" w14:textId="44416885" w:rsidR="00B979A9" w:rsidRPr="00F7709A" w:rsidRDefault="00B979A9" w:rsidP="00F7709A">
                          <w:pPr>
                            <w:jc w:val="center"/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  <w:r w:rsidRPr="00B979A9">
                            <w:rPr>
                              <w:noProof/>
                            </w:rPr>
                            <w:drawing>
                              <wp:inline distT="0" distB="0" distL="0" distR="0" wp14:anchorId="291FE324" wp14:editId="2015C06D">
                                <wp:extent cx="1124041" cy="1252705"/>
                                <wp:effectExtent l="57150" t="57150" r="57150" b="43180"/>
                                <wp:docPr id="1061714612" name="Picture 4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05342267" name="Picture 4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6945" b="694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24041" cy="1252705"/>
                                        </a:xfrm>
                                        <a:prstGeom prst="ellipse">
                                          <a:avLst/>
                                        </a:prstGeom>
                                        <a:ln w="63500" cap="rnd">
                                          <a:noFill/>
                                        </a:ln>
                                        <a:effectLst/>
                                        <a:scene3d>
                                          <a:camera prst="orthographicFront"/>
                                          <a:lightRig rig="contrasting" dir="t">
                                            <a:rot lat="0" lon="0" rev="3000000"/>
                                          </a:lightRig>
                                        </a:scene3d>
                                        <a:sp3d contourW="7620">
                                          <a:bevelT w="95250" h="31750"/>
                                          <a:contourClr>
                                            <a:srgbClr val="333333"/>
                                          </a:contourClr>
                                        </a:sp3d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EAA4AB7" id="Text Box 47" o:spid="_x0000_s1034" type="#_x0000_t202" style="position:absolute;left:0;text-align:left;margin-left:-4.2pt;margin-top:49pt;width:129.4pt;height:119.4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" fillcolor="white [3201]" stroked="f" strokeweight=".5pt">
              <v:textbox>
                <w:txbxContent>
                  <w:p w14:paraId="02CE41FC" w14:textId="44416885" w:rsidR="00B979A9" w:rsidRPr="00F7709A" w:rsidRDefault="00B979A9" w:rsidP="00F7709A">
                    <w:pPr>
                      <w:jc w:val="center"/>
                      <w:rPr>
                        <w:color w:val="FFFFFF" w:themeColor="background1"/>
                        <w14:textFill>
                          <w14:noFill/>
                        </w14:textFill>
                      </w:rPr>
                    </w:pPr>
                    <w:r w:rsidRPr="00B979A9">
                      <w:rPr>
                        <w:noProof/>
                      </w:rPr>
                      <w:drawing>
                        <wp:inline distT="0" distB="0" distL="0" distR="0" wp14:anchorId="291FE324" wp14:editId="2015C06D">
                          <wp:extent cx="1124041" cy="1252705"/>
                          <wp:effectExtent l="57150" t="57150" r="57150" b="43180"/>
                          <wp:docPr id="1061714612" name="Pictur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05342267" name="Picture 4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6945" b="694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24041" cy="1252705"/>
                                  </a:xfrm>
                                  <a:prstGeom prst="ellipse">
                                    <a:avLst/>
                                  </a:prstGeom>
                                  <a:ln w="63500" cap="rnd">
                                    <a:noFill/>
                                  </a:ln>
                                  <a:effectLst/>
                                  <a:scene3d>
                                    <a:camera prst="orthographicFront"/>
                                    <a:lightRig rig="contrasting" dir="t">
                                      <a:rot lat="0" lon="0" rev="3000000"/>
                                    </a:lightRig>
                                  </a:scene3d>
                                  <a:sp3d contourW="7620">
                                    <a:bevelT w="95250" h="31750"/>
                                    <a:contourClr>
                                      <a:srgbClr val="333333"/>
                                    </a:contourClr>
                                  </a:sp3d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6633AE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876352" behindDoc="0" locked="0" layoutInCell="1" allowOverlap="1" wp14:anchorId="5BA83ACB" wp14:editId="0517D247">
              <wp:simplePos x="0" y="0"/>
              <wp:positionH relativeFrom="margin">
                <wp:align>center</wp:align>
              </wp:positionH>
              <wp:positionV relativeFrom="paragraph">
                <wp:posOffset>-91440</wp:posOffset>
              </wp:positionV>
              <wp:extent cx="4898003" cy="357809"/>
              <wp:effectExtent l="0" t="0" r="0" b="4445"/>
              <wp:wrapNone/>
              <wp:docPr id="1276021091" name="Text Box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8003" cy="35780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7DE11B2" w14:textId="005A9FFD" w:rsidR="006633AE" w:rsidRPr="00400FEC" w:rsidRDefault="00400FEC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Shreeansh Srivastava</w:t>
                          </w:r>
                          <w:r w:rsidR="006633AE"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 | </w:t>
                          </w:r>
                          <w:r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Backend </w:t>
                          </w:r>
                          <w:r w:rsidR="006633AE"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Engineer –</w:t>
                          </w:r>
                          <w:r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 w:rsidR="006633AE"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Senior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5BA83ACB" id="Text Box 42" o:spid="_x0000_s1035" type="#_x0000_t202" style="position:absolute;left:0;text-align:left;margin-left:0;margin-top:-7.2pt;width:385.65pt;height:28.15pt;z-index:2518763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" filled="f" stroked="f" strokeweight=".5pt">
              <v:textbox>
                <w:txbxContent>
                  <w:p w14:paraId="57DE11B2" w14:textId="005A9FFD" w:rsidR="006633AE" w:rsidRPr="00400FEC" w:rsidRDefault="00400FEC">
                    <w:pPr>
                      <w:rPr>
                        <w:color w:val="FFFFFF" w:themeColor="background1"/>
                        <w:sz w:val="20"/>
                        <w:szCs w:val="20"/>
                      </w:rPr>
                    </w:pPr>
                    <w:r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Shreeansh Srivastava</w:t>
                    </w:r>
                    <w:r w:rsidR="006633AE"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 | </w:t>
                    </w:r>
                    <w:r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Backend </w:t>
                    </w:r>
                    <w:r w:rsidR="006633AE"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Engineer –</w:t>
                    </w:r>
                    <w:r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r w:rsidR="006633AE"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Senior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633AE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10080" behindDoc="0" locked="0" layoutInCell="1" allowOverlap="1" wp14:anchorId="281E4DEA" wp14:editId="7DEA919B">
              <wp:simplePos x="0" y="0"/>
              <wp:positionH relativeFrom="page">
                <wp:align>left</wp:align>
              </wp:positionH>
              <wp:positionV relativeFrom="paragraph">
                <wp:posOffset>-274320</wp:posOffset>
              </wp:positionV>
              <wp:extent cx="7783857" cy="636104"/>
              <wp:effectExtent l="0" t="0" r="7620" b="0"/>
              <wp:wrapNone/>
              <wp:docPr id="14441355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3857" cy="636104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669F06" id="Rectangle 41" o:spid="_x0000_s1026" style="position:absolute;margin-left:0;margin-top:-21.6pt;width:612.9pt;height:50.1pt;z-index:2513100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" fillcolor="#c00000" stroked="f" strokeweight="1.5pt">
              <w10:wrap anchorx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C56673" w14:textId="77777777" w:rsidR="00F66C5B" w:rsidRDefault="00F66C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299B4F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8" o:spid="_x0000_i1025" type="#_x0000_t75" alt="A black background with a black square&#10;&#10;AI-generated content may be incorrect." style="width:13pt;height:13pt;visibility:visible;mso-wrap-style:square">
            <v:imagedata r:id="rId1" o:title="A black background with a black square&#10;&#10;AI-generated content may be incorrect"/>
          </v:shape>
        </w:pict>
      </mc:Choice>
      <mc:Fallback>
        <w:drawing>
          <wp:inline distT="0" distB="0" distL="0" distR="0" wp14:anchorId="7A0F9A6A" wp14:editId="43A3BBD6">
            <wp:extent cx="165100" cy="165100"/>
            <wp:effectExtent l="0" t="0" r="6350" b="6350"/>
            <wp:docPr id="929210588" name="Picture 28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55708" name="Picture 28" descr="A black background with a black square&#10;&#10;AI-generated content may be incorrect.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4" cy="1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89435CD"/>
    <w:multiLevelType w:val="hybridMultilevel"/>
    <w:tmpl w:val="687482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77FDD"/>
    <w:multiLevelType w:val="hybridMultilevel"/>
    <w:tmpl w:val="408473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B48EA"/>
    <w:multiLevelType w:val="multilevel"/>
    <w:tmpl w:val="F216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3919DF"/>
    <w:multiLevelType w:val="hybridMultilevel"/>
    <w:tmpl w:val="6290AE6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F14679"/>
    <w:multiLevelType w:val="hybridMultilevel"/>
    <w:tmpl w:val="272E6B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47C0679"/>
    <w:multiLevelType w:val="hybridMultilevel"/>
    <w:tmpl w:val="32E87B58"/>
    <w:lvl w:ilvl="0" w:tplc="BFD614E6">
      <w:numFmt w:val="bullet"/>
      <w:lvlText w:val=""/>
      <w:lvlJc w:val="left"/>
      <w:pPr>
        <w:ind w:left="1080" w:hanging="360"/>
      </w:pPr>
      <w:rPr>
        <w:rFonts w:ascii="Montserrat" w:eastAsiaTheme="minorEastAsia" w:hAnsi="Montserra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CF2669"/>
    <w:multiLevelType w:val="hybridMultilevel"/>
    <w:tmpl w:val="6DB89B0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5827E4"/>
    <w:multiLevelType w:val="hybridMultilevel"/>
    <w:tmpl w:val="398E8C26"/>
    <w:lvl w:ilvl="0" w:tplc="BFD614E6">
      <w:numFmt w:val="bullet"/>
      <w:lvlText w:val=""/>
      <w:lvlJc w:val="left"/>
      <w:pPr>
        <w:ind w:left="360" w:hanging="360"/>
      </w:pPr>
      <w:rPr>
        <w:rFonts w:ascii="Montserrat" w:eastAsiaTheme="minorEastAsia" w:hAnsi="Montserra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4A723898"/>
    <w:multiLevelType w:val="hybridMultilevel"/>
    <w:tmpl w:val="CE762658"/>
    <w:lvl w:ilvl="0" w:tplc="768678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BE13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81AA1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39413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7E18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90E4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95ACB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76489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28B53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575A5392"/>
    <w:multiLevelType w:val="hybridMultilevel"/>
    <w:tmpl w:val="5A480424"/>
    <w:lvl w:ilvl="0" w:tplc="0018081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35B0C"/>
    <w:multiLevelType w:val="hybridMultilevel"/>
    <w:tmpl w:val="3066147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1F6E15"/>
    <w:multiLevelType w:val="multilevel"/>
    <w:tmpl w:val="D25E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8B5844"/>
    <w:multiLevelType w:val="hybridMultilevel"/>
    <w:tmpl w:val="D2FA7C7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8F11634"/>
    <w:multiLevelType w:val="hybridMultilevel"/>
    <w:tmpl w:val="D7C40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2728297">
    <w:abstractNumId w:val="11"/>
  </w:num>
  <w:num w:numId="2" w16cid:durableId="2136211890">
    <w:abstractNumId w:val="4"/>
  </w:num>
  <w:num w:numId="3" w16cid:durableId="1076321544">
    <w:abstractNumId w:val="8"/>
  </w:num>
  <w:num w:numId="4" w16cid:durableId="1938176230">
    <w:abstractNumId w:val="0"/>
  </w:num>
  <w:num w:numId="5" w16cid:durableId="728071757">
    <w:abstractNumId w:val="1"/>
  </w:num>
  <w:num w:numId="6" w16cid:durableId="1186560686">
    <w:abstractNumId w:val="9"/>
  </w:num>
  <w:num w:numId="7" w16cid:durableId="1896381797">
    <w:abstractNumId w:val="10"/>
  </w:num>
  <w:num w:numId="8" w16cid:durableId="510025443">
    <w:abstractNumId w:val="13"/>
  </w:num>
  <w:num w:numId="9" w16cid:durableId="1309674904">
    <w:abstractNumId w:val="2"/>
  </w:num>
  <w:num w:numId="10" w16cid:durableId="2033872021">
    <w:abstractNumId w:val="12"/>
  </w:num>
  <w:num w:numId="11" w16cid:durableId="1042093700">
    <w:abstractNumId w:val="14"/>
  </w:num>
  <w:num w:numId="12" w16cid:durableId="485630316">
    <w:abstractNumId w:val="5"/>
  </w:num>
  <w:num w:numId="13" w16cid:durableId="33384936">
    <w:abstractNumId w:val="7"/>
  </w:num>
  <w:num w:numId="14" w16cid:durableId="2020548261">
    <w:abstractNumId w:val="6"/>
  </w:num>
  <w:num w:numId="15" w16cid:durableId="15709221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771"/>
    <w:rsid w:val="00022AE6"/>
    <w:rsid w:val="0003015E"/>
    <w:rsid w:val="00034F1E"/>
    <w:rsid w:val="00036450"/>
    <w:rsid w:val="0004089B"/>
    <w:rsid w:val="000424EC"/>
    <w:rsid w:val="00057841"/>
    <w:rsid w:val="00061C84"/>
    <w:rsid w:val="000629D5"/>
    <w:rsid w:val="0006666D"/>
    <w:rsid w:val="00071D6D"/>
    <w:rsid w:val="00076632"/>
    <w:rsid w:val="0008784C"/>
    <w:rsid w:val="000A07CD"/>
    <w:rsid w:val="000B030E"/>
    <w:rsid w:val="000B1BBF"/>
    <w:rsid w:val="000C45FF"/>
    <w:rsid w:val="000D63FD"/>
    <w:rsid w:val="000E0F97"/>
    <w:rsid w:val="000E1755"/>
    <w:rsid w:val="000E277B"/>
    <w:rsid w:val="000E2950"/>
    <w:rsid w:val="000E3E2C"/>
    <w:rsid w:val="000E3FD1"/>
    <w:rsid w:val="000F46E6"/>
    <w:rsid w:val="000F623A"/>
    <w:rsid w:val="000F6886"/>
    <w:rsid w:val="0010671A"/>
    <w:rsid w:val="00110DDC"/>
    <w:rsid w:val="00112EA0"/>
    <w:rsid w:val="001327BC"/>
    <w:rsid w:val="0013675C"/>
    <w:rsid w:val="001435F7"/>
    <w:rsid w:val="00150B42"/>
    <w:rsid w:val="001539D9"/>
    <w:rsid w:val="001614BC"/>
    <w:rsid w:val="001727EB"/>
    <w:rsid w:val="0017576E"/>
    <w:rsid w:val="00180329"/>
    <w:rsid w:val="0019001F"/>
    <w:rsid w:val="00191FB7"/>
    <w:rsid w:val="001938EC"/>
    <w:rsid w:val="001A4D5F"/>
    <w:rsid w:val="001A6DD6"/>
    <w:rsid w:val="001A74A5"/>
    <w:rsid w:val="001A7B76"/>
    <w:rsid w:val="001B04E6"/>
    <w:rsid w:val="001B2ABD"/>
    <w:rsid w:val="001D18E9"/>
    <w:rsid w:val="001D2335"/>
    <w:rsid w:val="001E1759"/>
    <w:rsid w:val="001F099A"/>
    <w:rsid w:val="001F1ECC"/>
    <w:rsid w:val="00220F0D"/>
    <w:rsid w:val="0022608D"/>
    <w:rsid w:val="002368FC"/>
    <w:rsid w:val="002400EB"/>
    <w:rsid w:val="00241480"/>
    <w:rsid w:val="00244620"/>
    <w:rsid w:val="0025092F"/>
    <w:rsid w:val="00250F11"/>
    <w:rsid w:val="002539E5"/>
    <w:rsid w:val="00256CF7"/>
    <w:rsid w:val="00261FAE"/>
    <w:rsid w:val="002700D3"/>
    <w:rsid w:val="0027103D"/>
    <w:rsid w:val="00287EDC"/>
    <w:rsid w:val="00291E85"/>
    <w:rsid w:val="002A00FC"/>
    <w:rsid w:val="002A31DE"/>
    <w:rsid w:val="002A338D"/>
    <w:rsid w:val="002B515C"/>
    <w:rsid w:val="002D17A9"/>
    <w:rsid w:val="002D382B"/>
    <w:rsid w:val="00301A07"/>
    <w:rsid w:val="0030481B"/>
    <w:rsid w:val="00312235"/>
    <w:rsid w:val="003508C5"/>
    <w:rsid w:val="00366966"/>
    <w:rsid w:val="00373C3F"/>
    <w:rsid w:val="003764BF"/>
    <w:rsid w:val="00382AB8"/>
    <w:rsid w:val="00385B32"/>
    <w:rsid w:val="0038628E"/>
    <w:rsid w:val="0039195D"/>
    <w:rsid w:val="003948DB"/>
    <w:rsid w:val="003D0F95"/>
    <w:rsid w:val="003D10DD"/>
    <w:rsid w:val="00400FEC"/>
    <w:rsid w:val="00406348"/>
    <w:rsid w:val="00406863"/>
    <w:rsid w:val="004071FC"/>
    <w:rsid w:val="00407F52"/>
    <w:rsid w:val="00412E5B"/>
    <w:rsid w:val="00417EAC"/>
    <w:rsid w:val="0042606A"/>
    <w:rsid w:val="00443776"/>
    <w:rsid w:val="00445947"/>
    <w:rsid w:val="00447091"/>
    <w:rsid w:val="00450A0E"/>
    <w:rsid w:val="00452B0C"/>
    <w:rsid w:val="004627B0"/>
    <w:rsid w:val="00464C65"/>
    <w:rsid w:val="00467FB2"/>
    <w:rsid w:val="004713CF"/>
    <w:rsid w:val="00471BA9"/>
    <w:rsid w:val="004813B3"/>
    <w:rsid w:val="004833B8"/>
    <w:rsid w:val="00486499"/>
    <w:rsid w:val="00493634"/>
    <w:rsid w:val="00496591"/>
    <w:rsid w:val="00496C31"/>
    <w:rsid w:val="004C63E4"/>
    <w:rsid w:val="004D3011"/>
    <w:rsid w:val="004D5CC2"/>
    <w:rsid w:val="005049C5"/>
    <w:rsid w:val="005060A1"/>
    <w:rsid w:val="00512CBD"/>
    <w:rsid w:val="0052105A"/>
    <w:rsid w:val="00521061"/>
    <w:rsid w:val="005312D1"/>
    <w:rsid w:val="005314F9"/>
    <w:rsid w:val="00540B89"/>
    <w:rsid w:val="0054682B"/>
    <w:rsid w:val="00552379"/>
    <w:rsid w:val="00554BAD"/>
    <w:rsid w:val="00562980"/>
    <w:rsid w:val="005645EE"/>
    <w:rsid w:val="005671E1"/>
    <w:rsid w:val="00572170"/>
    <w:rsid w:val="005965E8"/>
    <w:rsid w:val="005969C3"/>
    <w:rsid w:val="005A56EF"/>
    <w:rsid w:val="005A68FD"/>
    <w:rsid w:val="005B0408"/>
    <w:rsid w:val="005C0C71"/>
    <w:rsid w:val="005D6289"/>
    <w:rsid w:val="005E259A"/>
    <w:rsid w:val="005E2CEA"/>
    <w:rsid w:val="005E39D5"/>
    <w:rsid w:val="005F05F6"/>
    <w:rsid w:val="00612544"/>
    <w:rsid w:val="0062123A"/>
    <w:rsid w:val="0062401B"/>
    <w:rsid w:val="00626738"/>
    <w:rsid w:val="0063403F"/>
    <w:rsid w:val="006466D7"/>
    <w:rsid w:val="00646E75"/>
    <w:rsid w:val="006610D6"/>
    <w:rsid w:val="006633AE"/>
    <w:rsid w:val="006771D0"/>
    <w:rsid w:val="00683553"/>
    <w:rsid w:val="00684929"/>
    <w:rsid w:val="006A7FE9"/>
    <w:rsid w:val="006C2FAF"/>
    <w:rsid w:val="006D6D2F"/>
    <w:rsid w:val="006F4076"/>
    <w:rsid w:val="006F7A13"/>
    <w:rsid w:val="00701C9E"/>
    <w:rsid w:val="00702A2A"/>
    <w:rsid w:val="0071535C"/>
    <w:rsid w:val="00715FCB"/>
    <w:rsid w:val="00724830"/>
    <w:rsid w:val="0072578F"/>
    <w:rsid w:val="007263C1"/>
    <w:rsid w:val="00727050"/>
    <w:rsid w:val="00732F7B"/>
    <w:rsid w:val="007363A6"/>
    <w:rsid w:val="00737F90"/>
    <w:rsid w:val="00741AA8"/>
    <w:rsid w:val="00743101"/>
    <w:rsid w:val="00746E37"/>
    <w:rsid w:val="007606C1"/>
    <w:rsid w:val="00770E7E"/>
    <w:rsid w:val="007867A0"/>
    <w:rsid w:val="007927F5"/>
    <w:rsid w:val="007A1196"/>
    <w:rsid w:val="007A6BD5"/>
    <w:rsid w:val="007E56D8"/>
    <w:rsid w:val="007F0247"/>
    <w:rsid w:val="007F63FB"/>
    <w:rsid w:val="00802CA0"/>
    <w:rsid w:val="00806044"/>
    <w:rsid w:val="00806BF1"/>
    <w:rsid w:val="00846D4F"/>
    <w:rsid w:val="008477EE"/>
    <w:rsid w:val="00857828"/>
    <w:rsid w:val="0087331B"/>
    <w:rsid w:val="00876671"/>
    <w:rsid w:val="0087668E"/>
    <w:rsid w:val="00881FCA"/>
    <w:rsid w:val="00882B99"/>
    <w:rsid w:val="00895F02"/>
    <w:rsid w:val="008A0B70"/>
    <w:rsid w:val="008B42AF"/>
    <w:rsid w:val="008B5118"/>
    <w:rsid w:val="008C1736"/>
    <w:rsid w:val="008E0123"/>
    <w:rsid w:val="008F789D"/>
    <w:rsid w:val="00905361"/>
    <w:rsid w:val="0090762E"/>
    <w:rsid w:val="00913A45"/>
    <w:rsid w:val="00915B4A"/>
    <w:rsid w:val="0092267F"/>
    <w:rsid w:val="00922D5C"/>
    <w:rsid w:val="009243C3"/>
    <w:rsid w:val="009315E4"/>
    <w:rsid w:val="00931D3F"/>
    <w:rsid w:val="009342F3"/>
    <w:rsid w:val="00936FD7"/>
    <w:rsid w:val="009460E2"/>
    <w:rsid w:val="00953C12"/>
    <w:rsid w:val="00955932"/>
    <w:rsid w:val="0095737A"/>
    <w:rsid w:val="009C04DC"/>
    <w:rsid w:val="009C7A4C"/>
    <w:rsid w:val="009E49C7"/>
    <w:rsid w:val="009E7C63"/>
    <w:rsid w:val="009F598D"/>
    <w:rsid w:val="00A04B6E"/>
    <w:rsid w:val="00A06D85"/>
    <w:rsid w:val="00A10A67"/>
    <w:rsid w:val="00A123DC"/>
    <w:rsid w:val="00A12B15"/>
    <w:rsid w:val="00A16F20"/>
    <w:rsid w:val="00A2118D"/>
    <w:rsid w:val="00A211A8"/>
    <w:rsid w:val="00A31F1D"/>
    <w:rsid w:val="00A5226B"/>
    <w:rsid w:val="00A53A12"/>
    <w:rsid w:val="00AA26F6"/>
    <w:rsid w:val="00AB54C4"/>
    <w:rsid w:val="00AB575E"/>
    <w:rsid w:val="00AB74A4"/>
    <w:rsid w:val="00AC187B"/>
    <w:rsid w:val="00AD76E2"/>
    <w:rsid w:val="00B0160F"/>
    <w:rsid w:val="00B104A0"/>
    <w:rsid w:val="00B16D5E"/>
    <w:rsid w:val="00B20152"/>
    <w:rsid w:val="00B32D5B"/>
    <w:rsid w:val="00B336E2"/>
    <w:rsid w:val="00B34C87"/>
    <w:rsid w:val="00B47F66"/>
    <w:rsid w:val="00B5079A"/>
    <w:rsid w:val="00B508A1"/>
    <w:rsid w:val="00B70850"/>
    <w:rsid w:val="00B86DE0"/>
    <w:rsid w:val="00B8778A"/>
    <w:rsid w:val="00B94AB6"/>
    <w:rsid w:val="00B95515"/>
    <w:rsid w:val="00B96DAE"/>
    <w:rsid w:val="00B979A9"/>
    <w:rsid w:val="00BA5F02"/>
    <w:rsid w:val="00BB0CAB"/>
    <w:rsid w:val="00BB3911"/>
    <w:rsid w:val="00BD58AD"/>
    <w:rsid w:val="00C066B6"/>
    <w:rsid w:val="00C16511"/>
    <w:rsid w:val="00C37BA1"/>
    <w:rsid w:val="00C44FEB"/>
    <w:rsid w:val="00C4674C"/>
    <w:rsid w:val="00C506CF"/>
    <w:rsid w:val="00C543B8"/>
    <w:rsid w:val="00C72BED"/>
    <w:rsid w:val="00C84307"/>
    <w:rsid w:val="00C849D4"/>
    <w:rsid w:val="00C91105"/>
    <w:rsid w:val="00C9578B"/>
    <w:rsid w:val="00C97D6B"/>
    <w:rsid w:val="00CA562E"/>
    <w:rsid w:val="00CA6190"/>
    <w:rsid w:val="00CA7627"/>
    <w:rsid w:val="00CB2D30"/>
    <w:rsid w:val="00CB431B"/>
    <w:rsid w:val="00CC68DB"/>
    <w:rsid w:val="00CC7B10"/>
    <w:rsid w:val="00CE60EF"/>
    <w:rsid w:val="00CE7AC0"/>
    <w:rsid w:val="00CF3A87"/>
    <w:rsid w:val="00CF47D7"/>
    <w:rsid w:val="00CF6B7F"/>
    <w:rsid w:val="00D118BF"/>
    <w:rsid w:val="00D212E6"/>
    <w:rsid w:val="00D2522B"/>
    <w:rsid w:val="00D30DFA"/>
    <w:rsid w:val="00D31EF8"/>
    <w:rsid w:val="00D34DB0"/>
    <w:rsid w:val="00D60D48"/>
    <w:rsid w:val="00D61771"/>
    <w:rsid w:val="00D70482"/>
    <w:rsid w:val="00D76A4D"/>
    <w:rsid w:val="00D8032D"/>
    <w:rsid w:val="00D82F2F"/>
    <w:rsid w:val="00D83E77"/>
    <w:rsid w:val="00D926E9"/>
    <w:rsid w:val="00D949D7"/>
    <w:rsid w:val="00DA694B"/>
    <w:rsid w:val="00DD172A"/>
    <w:rsid w:val="00DD533E"/>
    <w:rsid w:val="00DD7BE2"/>
    <w:rsid w:val="00DE04CC"/>
    <w:rsid w:val="00DE780F"/>
    <w:rsid w:val="00DF79A0"/>
    <w:rsid w:val="00E00FBC"/>
    <w:rsid w:val="00E100AC"/>
    <w:rsid w:val="00E15FC5"/>
    <w:rsid w:val="00E25A26"/>
    <w:rsid w:val="00E306D8"/>
    <w:rsid w:val="00E424DF"/>
    <w:rsid w:val="00E55D74"/>
    <w:rsid w:val="00E866EC"/>
    <w:rsid w:val="00E93B74"/>
    <w:rsid w:val="00E97679"/>
    <w:rsid w:val="00EB3A62"/>
    <w:rsid w:val="00EC0019"/>
    <w:rsid w:val="00ED14FD"/>
    <w:rsid w:val="00ED7DA2"/>
    <w:rsid w:val="00EE7EFA"/>
    <w:rsid w:val="00EF6435"/>
    <w:rsid w:val="00EF6F61"/>
    <w:rsid w:val="00F13892"/>
    <w:rsid w:val="00F24BB2"/>
    <w:rsid w:val="00F31882"/>
    <w:rsid w:val="00F5097C"/>
    <w:rsid w:val="00F517A4"/>
    <w:rsid w:val="00F60274"/>
    <w:rsid w:val="00F608FA"/>
    <w:rsid w:val="00F66C5B"/>
    <w:rsid w:val="00F75596"/>
    <w:rsid w:val="00F7709A"/>
    <w:rsid w:val="00F77FB9"/>
    <w:rsid w:val="00F82A5D"/>
    <w:rsid w:val="00F95F2E"/>
    <w:rsid w:val="00FA3062"/>
    <w:rsid w:val="00FB068F"/>
    <w:rsid w:val="00FB39D4"/>
    <w:rsid w:val="00FC0EE5"/>
    <w:rsid w:val="00FC330A"/>
    <w:rsid w:val="00FD675B"/>
    <w:rsid w:val="00FF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33B61F"/>
  <w14:defaultImageDpi w14:val="32767"/>
  <w15:chartTrackingRefBased/>
  <w15:docId w15:val="{AA1E2038-CBDD-446A-BEFA-1F6150BF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846D4F"/>
    <w:pPr>
      <w:spacing w:after="20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4682B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682B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rsid w:val="00E93B74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Bullet">
    <w:name w:val="List Bullet"/>
    <w:basedOn w:val="Normal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0629D5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0629D5"/>
    <w:pPr>
      <w:spacing w:after="360"/>
      <w:contextualSpacing/>
    </w:pPr>
  </w:style>
  <w:style w:type="paragraph" w:customStyle="1" w:styleId="ContactDetails">
    <w:name w:val="Contact Details"/>
    <w:basedOn w:val="Normal"/>
    <w:qFormat/>
    <w:rsid w:val="000629D5"/>
    <w:pPr>
      <w:contextualSpacing/>
    </w:pPr>
  </w:style>
  <w:style w:type="paragraph" w:styleId="NoSpacing">
    <w:name w:val="No Spacing"/>
    <w:uiPriority w:val="1"/>
    <w:qFormat/>
    <w:rsid w:val="000629D5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3122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yaGodhaJain\AppData\Local\Microsoft\Office\16.0\DTS\en-IN%7b06CABB3C-B680-4F77-BDBC-493DEB8C20A6%7d\%7b1D84CFA8-F6F3-4723-87D1-1D7FADC0FC27%7dtf88924273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dab6cf7-da39-4e89-bfa4-353e53959b1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23320F7D8E7D429176702F0C505A2B" ma:contentTypeVersion="18" ma:contentTypeDescription="Create a new document." ma:contentTypeScope="" ma:versionID="0ba2d67d2341ca9209932858feda1831">
  <xsd:schema xmlns:xsd="http://www.w3.org/2001/XMLSchema" xmlns:xs="http://www.w3.org/2001/XMLSchema" xmlns:p="http://schemas.microsoft.com/office/2006/metadata/properties" xmlns:ns3="edab6cf7-da39-4e89-bfa4-353e53959b19" xmlns:ns4="7d049723-9318-4a81-b093-c07b635bfcfe" targetNamespace="http://schemas.microsoft.com/office/2006/metadata/properties" ma:root="true" ma:fieldsID="e76366716c0586d47ba8ba3076ba9930" ns3:_="" ns4:_="">
    <xsd:import namespace="edab6cf7-da39-4e89-bfa4-353e53959b19"/>
    <xsd:import namespace="7d049723-9318-4a81-b093-c07b635bfc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ab6cf7-da39-4e89-bfa4-353e53959b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049723-9318-4a81-b093-c07b635bfc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7ACA6-A0F1-41C4-81F2-B19987C180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0A64BE-E0D0-4F48-8829-3D1D41105D67}">
  <ds:schemaRefs>
    <ds:schemaRef ds:uri="http://schemas.microsoft.com/office/2006/metadata/properties"/>
    <ds:schemaRef ds:uri="http://schemas.microsoft.com/office/infopath/2007/PartnerControls"/>
    <ds:schemaRef ds:uri="edab6cf7-da39-4e89-bfa4-353e53959b19"/>
  </ds:schemaRefs>
</ds:datastoreItem>
</file>

<file path=customXml/itemProps3.xml><?xml version="1.0" encoding="utf-8"?>
<ds:datastoreItem xmlns:ds="http://schemas.openxmlformats.org/officeDocument/2006/customXml" ds:itemID="{042D20D3-079E-4F51-A00B-3E2BBE9BDF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ab6cf7-da39-4e89-bfa4-353e53959b19"/>
    <ds:schemaRef ds:uri="7d049723-9318-4a81-b093-c07b635bfc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813974D-DC86-483F-A001-5E126D7E5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{1D84CFA8-F6F3-4723-87D1-1D7FADC0FC27}tf88924273_win32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Godha Jain</dc:creator>
  <cp:keywords/>
  <dc:description/>
  <cp:lastModifiedBy>Shreeansh Srivastava</cp:lastModifiedBy>
  <cp:revision>3</cp:revision>
  <cp:lastPrinted>2025-02-27T07:06:00Z</cp:lastPrinted>
  <dcterms:created xsi:type="dcterms:W3CDTF">2025-03-04T12:02:00Z</dcterms:created>
  <dcterms:modified xsi:type="dcterms:W3CDTF">2025-03-04T12:30:00Z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0x0101001623320F7D8E7D429176702F0C505A2B</vt:lpwstr>
  </property>
</Properties>
</file>