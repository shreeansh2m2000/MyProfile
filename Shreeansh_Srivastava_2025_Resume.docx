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29C03" w14:textId="1D4F1C08" w:rsidR="00DD533E" w:rsidRPr="00F75596" w:rsidRDefault="00DD533E" w:rsidP="00D61771">
      <w:pPr>
        <w:rPr>
          <w:lang w:val="en-IN"/>
        </w:rPr>
      </w:pPr>
    </w:p>
    <w:sectPr w:rsidR="00DD533E" w:rsidRPr="00F75596" w:rsidSect="0095593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20160" w:code="5"/>
      <w:pgMar w:top="284" w:right="720" w:bottom="284" w:left="720" w:header="43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BA87D3" w14:textId="77777777" w:rsidR="008518FC" w:rsidRDefault="008518FC" w:rsidP="000C45FF">
      <w:r>
        <w:separator/>
      </w:r>
    </w:p>
  </w:endnote>
  <w:endnote w:type="continuationSeparator" w:id="0">
    <w:p w14:paraId="2EE8D973" w14:textId="77777777" w:rsidR="008518FC" w:rsidRDefault="008518F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F4580" w14:textId="77777777" w:rsidR="00F66C5B" w:rsidRDefault="00F66C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94EDF0" w14:textId="2700A215" w:rsidR="00AC187B" w:rsidRDefault="00FF3600">
    <w:pPr>
      <w:pStyle w:val="Footer"/>
    </w:pP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7120" behindDoc="0" locked="0" layoutInCell="1" allowOverlap="1" wp14:anchorId="1850165A" wp14:editId="6DEA7AD3">
              <wp:simplePos x="0" y="0"/>
              <wp:positionH relativeFrom="column">
                <wp:posOffset>1515110</wp:posOffset>
              </wp:positionH>
              <wp:positionV relativeFrom="paragraph">
                <wp:posOffset>-5384165</wp:posOffset>
              </wp:positionV>
              <wp:extent cx="539750" cy="60960"/>
              <wp:effectExtent l="0" t="0" r="12700" b="15240"/>
              <wp:wrapNone/>
              <wp:docPr id="192582904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89868174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1959431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0572509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8079408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91174808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2FB7413" id="Group 22" o:spid="_x0000_s1026" style="position:absolute;margin-left:119.3pt;margin-top:-423.95pt;width:42.5pt;height:4.8pt;z-index:25203712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65792" behindDoc="0" locked="0" layoutInCell="1" allowOverlap="1" wp14:anchorId="4700BA05" wp14:editId="5066932F">
              <wp:simplePos x="0" y="0"/>
              <wp:positionH relativeFrom="column">
                <wp:posOffset>1508298</wp:posOffset>
              </wp:positionH>
              <wp:positionV relativeFrom="paragraph">
                <wp:posOffset>-5555615</wp:posOffset>
              </wp:positionV>
              <wp:extent cx="539750" cy="60960"/>
              <wp:effectExtent l="0" t="0" r="12700" b="15240"/>
              <wp:wrapNone/>
              <wp:docPr id="201574738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038470377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68409663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1398223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95288491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4286584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22535A" id="Group 22" o:spid="_x0000_s1026" style="position:absolute;margin-left:118.75pt;margin-top:-437.45pt;width:42.5pt;height:4.8pt;z-index:25206579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" fillcolor="#c00000" strokecolor="black [3213]" strokeweight="1.5pt">
                <v:stroke joinstyle="miter"/>
              </v:oval>
            </v:group>
          </w:pict>
        </mc:Fallback>
      </mc:AlternateContent>
    </w:r>
    <w:r w:rsidR="00834B2C"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67840" behindDoc="0" locked="0" layoutInCell="1" allowOverlap="1" wp14:anchorId="44692AA9" wp14:editId="42CC4A86">
              <wp:simplePos x="0" y="0"/>
              <wp:positionH relativeFrom="column">
                <wp:posOffset>1498600</wp:posOffset>
              </wp:positionH>
              <wp:positionV relativeFrom="paragraph">
                <wp:posOffset>-4057015</wp:posOffset>
              </wp:positionV>
              <wp:extent cx="539750" cy="60960"/>
              <wp:effectExtent l="0" t="0" r="12700" b="15240"/>
              <wp:wrapNone/>
              <wp:docPr id="144740538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20098927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440045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47288232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68898951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80513139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250B0FB" id="Group 22" o:spid="_x0000_s1026" style="position:absolute;margin-left:118pt;margin-top:-319.45pt;width:42.5pt;height:4.8pt;z-index:25206784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" fillcolor="#c00000" strokecolor="black [3213]" strokeweight="1.5pt">
                <v:stroke joinstyle="miter"/>
              </v:oval>
            </v:group>
          </w:pict>
        </mc:Fallback>
      </mc:AlternateContent>
    </w:r>
    <w:r w:rsidR="00834B2C"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57600" behindDoc="0" locked="0" layoutInCell="1" allowOverlap="1" wp14:anchorId="410B677A" wp14:editId="3253E02E">
              <wp:simplePos x="0" y="0"/>
              <wp:positionH relativeFrom="column">
                <wp:posOffset>1494252</wp:posOffset>
              </wp:positionH>
              <wp:positionV relativeFrom="paragraph">
                <wp:posOffset>-4219575</wp:posOffset>
              </wp:positionV>
              <wp:extent cx="539750" cy="60960"/>
              <wp:effectExtent l="0" t="0" r="12700" b="15240"/>
              <wp:wrapNone/>
              <wp:docPr id="71212422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14755173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017438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6086141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2741210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1996400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0E6030D" id="Group 22" o:spid="_x0000_s1026" style="position:absolute;margin-left:117.65pt;margin-top:-332.25pt;width:42.5pt;height:4.8pt;z-index:25205760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" fillcolor="#c00000" strokecolor="black [3213]" strokeweight="1.5pt">
                <v:stroke joinstyle="miter"/>
              </v:oval>
            </v:group>
          </w:pict>
        </mc:Fallback>
      </mc:AlternateContent>
    </w:r>
    <w:r w:rsidR="00834B2C"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5312" behindDoc="0" locked="0" layoutInCell="1" allowOverlap="1" wp14:anchorId="2A1494ED" wp14:editId="56CC14F5">
              <wp:simplePos x="0" y="0"/>
              <wp:positionH relativeFrom="column">
                <wp:posOffset>1497330</wp:posOffset>
              </wp:positionH>
              <wp:positionV relativeFrom="paragraph">
                <wp:posOffset>-4381500</wp:posOffset>
              </wp:positionV>
              <wp:extent cx="539750" cy="60960"/>
              <wp:effectExtent l="0" t="0" r="12700" b="15240"/>
              <wp:wrapNone/>
              <wp:docPr id="1553138795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17977239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897276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7513424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497194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7664312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60A085" id="Group 22" o:spid="_x0000_s1026" style="position:absolute;margin-left:117.9pt;margin-top:-345pt;width:42.5pt;height:4.8pt;z-index:25204531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" fillcolor="#c00000" strokecolor="black [3213]" strokeweight="1.5pt">
                <v:stroke joinstyle="miter"/>
              </v:oval>
            </v:group>
          </w:pict>
        </mc:Fallback>
      </mc:AlternateContent>
    </w:r>
    <w:r w:rsidR="00834B2C"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61696" behindDoc="0" locked="0" layoutInCell="1" allowOverlap="1" wp14:anchorId="4E4AC14B" wp14:editId="6E4CE972">
              <wp:simplePos x="0" y="0"/>
              <wp:positionH relativeFrom="column">
                <wp:posOffset>1502410</wp:posOffset>
              </wp:positionH>
              <wp:positionV relativeFrom="paragraph">
                <wp:posOffset>-4672965</wp:posOffset>
              </wp:positionV>
              <wp:extent cx="539750" cy="60960"/>
              <wp:effectExtent l="0" t="0" r="12700" b="15240"/>
              <wp:wrapNone/>
              <wp:docPr id="151979223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89233717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9297672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99450469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3854180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7207571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193DEE" id="Group 22" o:spid="_x0000_s1026" style="position:absolute;margin-left:118.3pt;margin-top:-367.95pt;width:42.5pt;height:4.8pt;z-index:25206169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" fillcolor="#c00000" strokecolor="black [3213]" strokeweight="1.5pt">
                <v:stroke joinstyle="miter"/>
              </v:oval>
            </v:group>
          </w:pict>
        </mc:Fallback>
      </mc:AlternateContent>
    </w:r>
    <w:r w:rsidR="00834B2C"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69888" behindDoc="0" locked="0" layoutInCell="1" allowOverlap="1" wp14:anchorId="59D8556E" wp14:editId="17A4B094">
              <wp:simplePos x="0" y="0"/>
              <wp:positionH relativeFrom="column">
                <wp:posOffset>1513205</wp:posOffset>
              </wp:positionH>
              <wp:positionV relativeFrom="paragraph">
                <wp:posOffset>-3472815</wp:posOffset>
              </wp:positionV>
              <wp:extent cx="539750" cy="60960"/>
              <wp:effectExtent l="0" t="0" r="12700" b="15240"/>
              <wp:wrapNone/>
              <wp:docPr id="99199905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20269375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123130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06718597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2297410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38508548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90E170C" id="Group 22" o:spid="_x0000_s1026" style="position:absolute;margin-left:119.15pt;margin-top:-273.45pt;width:42.5pt;height:4.8pt;z-index:25206988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" fillcolor="white [3201]" strokecolor="black [3200]" strokeweight="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" fillcolor="white [3212]" strokecolor="black [3213]" strokeweight=".5pt">
                <v:stroke joinstyle="miter"/>
              </v:oval>
            </v:group>
          </w:pict>
        </mc:Fallback>
      </mc:AlternateContent>
    </w:r>
    <w:r w:rsidR="00834B2C"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49408" behindDoc="0" locked="0" layoutInCell="1" allowOverlap="1" wp14:anchorId="39D3CED6" wp14:editId="2416E27A">
              <wp:simplePos x="0" y="0"/>
              <wp:positionH relativeFrom="column">
                <wp:posOffset>1514475</wp:posOffset>
              </wp:positionH>
              <wp:positionV relativeFrom="paragraph">
                <wp:posOffset>-3311525</wp:posOffset>
              </wp:positionV>
              <wp:extent cx="539750" cy="60960"/>
              <wp:effectExtent l="0" t="0" r="12700" b="15240"/>
              <wp:wrapNone/>
              <wp:docPr id="185974900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57019403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4249331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8311183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7592962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3162686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AF2B02" id="Group 22" o:spid="_x0000_s1026" style="position:absolute;margin-left:119.25pt;margin-top:-260.75pt;width:42.5pt;height:4.8pt;z-index:25204940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" fillcolor="white [3201]" strokecolor="black [3200]" strokeweight="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" fillcolor="white [3212]" strokecolor="black [3213]" strokeweight=".5pt">
                <v:stroke joinstyle="miter"/>
              </v:oval>
            </v:group>
          </w:pict>
        </mc:Fallback>
      </mc:AlternateContent>
    </w:r>
    <w:r w:rsidR="00834B2C"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73984" behindDoc="0" locked="0" layoutInCell="1" allowOverlap="1" wp14:anchorId="46233D86" wp14:editId="1CFB2B74">
              <wp:simplePos x="0" y="0"/>
              <wp:positionH relativeFrom="column">
                <wp:posOffset>1513840</wp:posOffset>
              </wp:positionH>
              <wp:positionV relativeFrom="paragraph">
                <wp:posOffset>-3005455</wp:posOffset>
              </wp:positionV>
              <wp:extent cx="539750" cy="60960"/>
              <wp:effectExtent l="0" t="0" r="12700" b="15240"/>
              <wp:wrapNone/>
              <wp:docPr id="166730412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778231587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50242764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6463127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4203613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1221957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DBE59F" id="Group 22" o:spid="_x0000_s1026" style="position:absolute;margin-left:119.2pt;margin-top:-236.65pt;width:42.5pt;height:4.8pt;z-index:25207398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" fillcolor="white [3201]" strokecolor="black [3200]" strokeweight="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 w:rsidR="00834B2C"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71936" behindDoc="0" locked="0" layoutInCell="1" allowOverlap="1" wp14:anchorId="5D23BC22" wp14:editId="6ABEBF67">
              <wp:simplePos x="0" y="0"/>
              <wp:positionH relativeFrom="column">
                <wp:posOffset>1515355</wp:posOffset>
              </wp:positionH>
              <wp:positionV relativeFrom="paragraph">
                <wp:posOffset>-3173095</wp:posOffset>
              </wp:positionV>
              <wp:extent cx="539750" cy="60960"/>
              <wp:effectExtent l="0" t="0" r="12700" b="15240"/>
              <wp:wrapNone/>
              <wp:docPr id="1495019891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997096287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3520402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485169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4110060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4414293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96BB2C" id="Group 22" o:spid="_x0000_s1026" style="position:absolute;margin-left:119.3pt;margin-top:-249.85pt;width:42.5pt;height:4.8pt;z-index:25207193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" fillcolor="white [3201]" strokecolor="black [3200]" strokeweight="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 w:rsidR="00834B2C"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63744" behindDoc="0" locked="0" layoutInCell="1" allowOverlap="1" wp14:anchorId="676510BD" wp14:editId="6C7B5E3F">
              <wp:simplePos x="0" y="0"/>
              <wp:positionH relativeFrom="column">
                <wp:posOffset>1510030</wp:posOffset>
              </wp:positionH>
              <wp:positionV relativeFrom="paragraph">
                <wp:posOffset>-4834255</wp:posOffset>
              </wp:positionV>
              <wp:extent cx="539750" cy="60960"/>
              <wp:effectExtent l="0" t="0" r="12700" b="15240"/>
              <wp:wrapNone/>
              <wp:docPr id="665912049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010721806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6926276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2742828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4458827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9219387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1A18117" id="Group 22" o:spid="_x0000_s1026" style="position:absolute;margin-left:118.9pt;margin-top:-380.65pt;width:42.5pt;height:4.8pt;z-index:25206374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" fillcolor="#c00000" strokecolor="black [3213]" strokeweight="1.5pt">
                <v:stroke joinstyle="miter"/>
              </v:oval>
            </v:group>
          </w:pict>
        </mc:Fallback>
      </mc:AlternateContent>
    </w:r>
    <w:r w:rsidR="00834B2C"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59648" behindDoc="0" locked="0" layoutInCell="1" allowOverlap="1" wp14:anchorId="1CCFDB64" wp14:editId="58B60D7E">
              <wp:simplePos x="0" y="0"/>
              <wp:positionH relativeFrom="column">
                <wp:posOffset>1497330</wp:posOffset>
              </wp:positionH>
              <wp:positionV relativeFrom="paragraph">
                <wp:posOffset>-4533265</wp:posOffset>
              </wp:positionV>
              <wp:extent cx="539750" cy="60960"/>
              <wp:effectExtent l="0" t="0" r="12700" b="15240"/>
              <wp:wrapNone/>
              <wp:docPr id="1143794887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317857010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78017397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8163226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58276855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421929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696EE27" id="Group 22" o:spid="_x0000_s1026" style="position:absolute;margin-left:117.9pt;margin-top:-356.95pt;width:42.5pt;height:4.8pt;z-index:25205964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" fillcolor="#c00000" strokecolor="black [3213]" strokeweight="1.5pt">
                <v:stroke joinstyle="miter"/>
              </v:oval>
            </v:group>
          </w:pict>
        </mc:Fallback>
      </mc:AlternateContent>
    </w:r>
    <w:r w:rsidR="0052105A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55200" behindDoc="0" locked="0" layoutInCell="1" allowOverlap="1" wp14:anchorId="13845ABC" wp14:editId="197BC47C">
              <wp:simplePos x="0" y="0"/>
              <wp:positionH relativeFrom="column">
                <wp:posOffset>-438150</wp:posOffset>
              </wp:positionH>
              <wp:positionV relativeFrom="paragraph">
                <wp:posOffset>-2645410</wp:posOffset>
              </wp:positionV>
              <wp:extent cx="2581275" cy="2638425"/>
              <wp:effectExtent l="0" t="0" r="0" b="0"/>
              <wp:wrapNone/>
              <wp:docPr id="47909766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1275" cy="26384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48955BB" w14:textId="3E4550E9" w:rsidR="00034F1E" w:rsidRPr="0052105A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</w:rPr>
                            <w:t>MICROSOFT</w:t>
                          </w:r>
                          <w:r w:rsidR="00806044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</w:rPr>
                            <w:t>CERTIFICATIONS</w:t>
                          </w:r>
                        </w:p>
                        <w:p w14:paraId="53AACE55" w14:textId="77777777" w:rsidR="00034F1E" w:rsidRPr="00806044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5ABA8631" w14:textId="7FDC5CA9" w:rsidR="00034F1E" w:rsidRPr="00806044" w:rsidRDefault="0052105A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Az 900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t xml:space="preserve"> 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br/>
                            <w:t xml:space="preserve">Azure Data Engineer </w:t>
                          </w:r>
                        </w:p>
                        <w:p w14:paraId="40BAF48C" w14:textId="77777777" w:rsidR="00034F1E" w:rsidRPr="00806044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5F44642B" w14:textId="65BC33C1" w:rsidR="00034F1E" w:rsidRPr="00806044" w:rsidRDefault="0052105A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Az 204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t xml:space="preserve"> </w:t>
                          </w:r>
                          <w:r w:rsidR="00034F1E" w:rsidRPr="00806044">
                            <w:rPr>
                              <w:rFonts w:ascii="Montserrat" w:hAnsi="Montserrat"/>
                            </w:rPr>
                            <w:br/>
                          </w:r>
                          <w:r w:rsidRPr="0052105A">
                            <w:rPr>
                              <w:rFonts w:ascii="Montserrat" w:hAnsi="Montserrat"/>
                            </w:rPr>
                            <w:t>Azure Developer Associate</w:t>
                          </w:r>
                        </w:p>
                        <w:p w14:paraId="5DC3A022" w14:textId="77777777" w:rsidR="00034F1E" w:rsidRPr="00806044" w:rsidRDefault="00034F1E" w:rsidP="00034F1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34E32260" w14:textId="501BC938" w:rsidR="00034F1E" w:rsidRDefault="00034F1E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</w:rPr>
                            <w:t>AZ-</w:t>
                          </w:r>
                          <w:r w:rsidR="0052105A">
                            <w:rPr>
                              <w:rFonts w:ascii="Montserrat" w:hAnsi="Montserrat"/>
                              <w:b/>
                              <w:bCs/>
                            </w:rPr>
                            <w:t>305</w:t>
                          </w:r>
                          <w:r w:rsidRPr="00806044">
                            <w:rPr>
                              <w:rFonts w:ascii="Montserrat" w:hAnsi="Montserrat"/>
                            </w:rPr>
                            <w:br/>
                          </w:r>
                          <w:r w:rsidR="0052105A" w:rsidRPr="0052105A">
                            <w:rPr>
                              <w:rFonts w:ascii="Montserrat" w:hAnsi="Montserrat"/>
                            </w:rPr>
                            <w:t>Designing Microsoft Azure Infrastructure Solutions</w:t>
                          </w:r>
                        </w:p>
                        <w:p w14:paraId="1844E333" w14:textId="77777777" w:rsidR="0052105A" w:rsidRPr="0052105A" w:rsidRDefault="0052105A" w:rsidP="0052105A">
                          <w:pPr>
                            <w:pStyle w:val="ListParagraph"/>
                            <w:rPr>
                              <w:rFonts w:ascii="Montserrat" w:hAnsi="Montserrat"/>
                            </w:rPr>
                          </w:pPr>
                        </w:p>
                        <w:p w14:paraId="400B01E3" w14:textId="4EF50299" w:rsidR="0052105A" w:rsidRPr="00806044" w:rsidRDefault="0052105A" w:rsidP="0052105A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  <w:r w:rsidRPr="00806044">
                            <w:rPr>
                              <w:rFonts w:ascii="Montserrat" w:hAnsi="Montserrat"/>
                              <w:b/>
                              <w:bCs/>
                            </w:rPr>
                            <w:t>AZ-</w:t>
                          </w: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400</w:t>
                          </w:r>
                          <w:r w:rsidRPr="00806044">
                            <w:rPr>
                              <w:rFonts w:ascii="Montserrat" w:hAnsi="Montserrat"/>
                            </w:rPr>
                            <w:t xml:space="preserve"> </w:t>
                          </w:r>
                          <w:r w:rsidRPr="00806044">
                            <w:rPr>
                              <w:rFonts w:ascii="Montserrat" w:hAnsi="Montserrat"/>
                            </w:rPr>
                            <w:br/>
                          </w:r>
                          <w:r w:rsidRPr="0052105A">
                            <w:rPr>
                              <w:rFonts w:ascii="Montserrat" w:hAnsi="Montserrat"/>
                            </w:rPr>
                            <w:t>Designing and Implementing Microsoft DevOps Solutions</w:t>
                          </w:r>
                        </w:p>
                        <w:p w14:paraId="29FE3506" w14:textId="77777777" w:rsidR="0052105A" w:rsidRPr="00806044" w:rsidRDefault="0052105A" w:rsidP="00034F1E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/>
                            <w:ind w:left="360"/>
                            <w:rPr>
                              <w:rFonts w:ascii="Montserrat" w:hAnsi="Montserrat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845ABC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-34.5pt;margin-top:-208.3pt;width:203.25pt;height:207.7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" filled="f" stroked="f" strokeweight=".5pt">
              <v:textbox>
                <w:txbxContent>
                  <w:p w14:paraId="748955BB" w14:textId="3E4550E9" w:rsidR="00034F1E" w:rsidRPr="0052105A" w:rsidRDefault="00034F1E" w:rsidP="00034F1E">
                    <w:pPr>
                      <w:spacing w:after="0"/>
                      <w:rPr>
                        <w:rFonts w:ascii="Montserrat" w:hAnsi="Montserrat"/>
                        <w:b/>
                        <w:bCs/>
                        <w:sz w:val="24"/>
                        <w:szCs w:val="24"/>
                      </w:rPr>
                    </w:pPr>
                    <w:r w:rsidRPr="00806044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</w:rPr>
                      <w:t>MICROSOFT</w:t>
                    </w:r>
                    <w:r w:rsidR="00806044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</w:rPr>
                      <w:t xml:space="preserve"> </w:t>
                    </w:r>
                    <w:r w:rsidRPr="00806044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</w:rPr>
                      <w:t>CERTIFICATIONS</w:t>
                    </w:r>
                  </w:p>
                  <w:p w14:paraId="53AACE55" w14:textId="77777777" w:rsidR="00034F1E" w:rsidRPr="00806044" w:rsidRDefault="00034F1E" w:rsidP="00034F1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5ABA8631" w14:textId="7FDC5CA9" w:rsidR="00034F1E" w:rsidRPr="00806044" w:rsidRDefault="0052105A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Az 900</w:t>
                    </w:r>
                    <w:r w:rsidR="00034F1E" w:rsidRPr="00806044">
                      <w:rPr>
                        <w:rFonts w:ascii="Montserrat" w:hAnsi="Montserrat"/>
                      </w:rPr>
                      <w:t xml:space="preserve"> </w:t>
                    </w:r>
                    <w:r w:rsidR="00034F1E" w:rsidRPr="00806044">
                      <w:rPr>
                        <w:rFonts w:ascii="Montserrat" w:hAnsi="Montserrat"/>
                      </w:rPr>
                      <w:br/>
                      <w:t xml:space="preserve">Azure Data Engineer </w:t>
                    </w:r>
                  </w:p>
                  <w:p w14:paraId="40BAF48C" w14:textId="77777777" w:rsidR="00034F1E" w:rsidRPr="00806044" w:rsidRDefault="00034F1E" w:rsidP="00034F1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5F44642B" w14:textId="65BC33C1" w:rsidR="00034F1E" w:rsidRPr="00806044" w:rsidRDefault="0052105A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Az 204</w:t>
                    </w:r>
                    <w:r w:rsidR="00034F1E" w:rsidRPr="00806044">
                      <w:rPr>
                        <w:rFonts w:ascii="Montserrat" w:hAnsi="Montserrat"/>
                      </w:rPr>
                      <w:t xml:space="preserve"> </w:t>
                    </w:r>
                    <w:r w:rsidR="00034F1E" w:rsidRPr="00806044">
                      <w:rPr>
                        <w:rFonts w:ascii="Montserrat" w:hAnsi="Montserrat"/>
                      </w:rPr>
                      <w:br/>
                    </w:r>
                    <w:r w:rsidRPr="0052105A">
                      <w:rPr>
                        <w:rFonts w:ascii="Montserrat" w:hAnsi="Montserrat"/>
                      </w:rPr>
                      <w:t>Azure Developer Associate</w:t>
                    </w:r>
                  </w:p>
                  <w:p w14:paraId="5DC3A022" w14:textId="77777777" w:rsidR="00034F1E" w:rsidRPr="00806044" w:rsidRDefault="00034F1E" w:rsidP="00034F1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34E32260" w14:textId="501BC938" w:rsidR="00034F1E" w:rsidRDefault="00034F1E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 w:rsidRPr="00806044">
                      <w:rPr>
                        <w:rFonts w:ascii="Montserrat" w:hAnsi="Montserrat"/>
                        <w:b/>
                        <w:bCs/>
                      </w:rPr>
                      <w:t>AZ-</w:t>
                    </w:r>
                    <w:r w:rsidR="0052105A">
                      <w:rPr>
                        <w:rFonts w:ascii="Montserrat" w:hAnsi="Montserrat"/>
                        <w:b/>
                        <w:bCs/>
                      </w:rPr>
                      <w:t>305</w:t>
                    </w:r>
                    <w:r w:rsidRPr="00806044">
                      <w:rPr>
                        <w:rFonts w:ascii="Montserrat" w:hAnsi="Montserrat"/>
                      </w:rPr>
                      <w:br/>
                    </w:r>
                    <w:r w:rsidR="0052105A" w:rsidRPr="0052105A">
                      <w:rPr>
                        <w:rFonts w:ascii="Montserrat" w:hAnsi="Montserrat"/>
                      </w:rPr>
                      <w:t>Designing Microsoft Azure Infrastructure Solutions</w:t>
                    </w:r>
                  </w:p>
                  <w:p w14:paraId="1844E333" w14:textId="77777777" w:rsidR="0052105A" w:rsidRPr="0052105A" w:rsidRDefault="0052105A" w:rsidP="0052105A">
                    <w:pPr>
                      <w:pStyle w:val="ListParagraph"/>
                      <w:rPr>
                        <w:rFonts w:ascii="Montserrat" w:hAnsi="Montserrat"/>
                      </w:rPr>
                    </w:pPr>
                  </w:p>
                  <w:p w14:paraId="400B01E3" w14:textId="4EF50299" w:rsidR="0052105A" w:rsidRPr="00806044" w:rsidRDefault="0052105A" w:rsidP="0052105A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  <w:r w:rsidRPr="00806044">
                      <w:rPr>
                        <w:rFonts w:ascii="Montserrat" w:hAnsi="Montserrat"/>
                        <w:b/>
                        <w:bCs/>
                      </w:rPr>
                      <w:t>AZ-</w:t>
                    </w:r>
                    <w:r>
                      <w:rPr>
                        <w:rFonts w:ascii="Montserrat" w:hAnsi="Montserrat"/>
                        <w:b/>
                        <w:bCs/>
                      </w:rPr>
                      <w:t>400</w:t>
                    </w:r>
                    <w:r w:rsidRPr="00806044">
                      <w:rPr>
                        <w:rFonts w:ascii="Montserrat" w:hAnsi="Montserrat"/>
                      </w:rPr>
                      <w:t xml:space="preserve"> </w:t>
                    </w:r>
                    <w:r w:rsidRPr="00806044">
                      <w:rPr>
                        <w:rFonts w:ascii="Montserrat" w:hAnsi="Montserrat"/>
                      </w:rPr>
                      <w:br/>
                    </w:r>
                    <w:r w:rsidRPr="0052105A">
                      <w:rPr>
                        <w:rFonts w:ascii="Montserrat" w:hAnsi="Montserrat"/>
                      </w:rPr>
                      <w:t>Designing and Implementing Microsoft DevOps Solutions</w:t>
                    </w:r>
                  </w:p>
                  <w:p w14:paraId="29FE3506" w14:textId="77777777" w:rsidR="0052105A" w:rsidRPr="00806044" w:rsidRDefault="0052105A" w:rsidP="00034F1E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/>
                      <w:ind w:left="360"/>
                      <w:rPr>
                        <w:rFonts w:ascii="Montserrat" w:hAnsi="Montserrat"/>
                      </w:rPr>
                    </w:pPr>
                  </w:p>
                </w:txbxContent>
              </v:textbox>
            </v:shape>
          </w:pict>
        </mc:Fallback>
      </mc:AlternateContent>
    </w:r>
    <w:r w:rsidR="003764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10496" behindDoc="0" locked="0" layoutInCell="1" allowOverlap="1" wp14:anchorId="1DDDFFE6" wp14:editId="310F838E">
              <wp:simplePos x="0" y="0"/>
              <wp:positionH relativeFrom="page">
                <wp:posOffset>2636520</wp:posOffset>
              </wp:positionH>
              <wp:positionV relativeFrom="paragraph">
                <wp:posOffset>-1121410</wp:posOffset>
              </wp:positionV>
              <wp:extent cx="5164455" cy="1323975"/>
              <wp:effectExtent l="0" t="0" r="0" b="0"/>
              <wp:wrapNone/>
              <wp:docPr id="1022488137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4455" cy="13239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1535E2" w14:textId="77777777" w:rsidR="00626738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Orchestrated the migration of legacy ESB orchestrations to Azure Logic Apps, ensuring mapping preservation and enhanced logging.</w:t>
                          </w:r>
                        </w:p>
                        <w:p w14:paraId="48110B1F" w14:textId="77777777" w:rsidR="00626738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scalable Azure Function Apps to reduce operational overhead and boost performance.</w:t>
                          </w:r>
                        </w:p>
                        <w:p w14:paraId="33DCB944" w14:textId="77777777" w:rsidR="00626738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Centralized and secured APIs through Azure API Management by implementing robust security policies.</w:t>
                          </w:r>
                        </w:p>
                        <w:p w14:paraId="1E2C41F2" w14:textId="7DF4D001" w:rsidR="006F4076" w:rsidRPr="00913A45" w:rsidRDefault="00626738" w:rsidP="00913A45">
                          <w:pPr>
                            <w:pStyle w:val="ListParagraph"/>
                            <w:numPr>
                              <w:ilvl w:val="0"/>
                              <w:numId w:val="14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626738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Leveraged Azure Event Hub and Service Bus to establish resilient messaging and event-driven communication.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DDDFFE6" id="_x0000_s1037" type="#_x0000_t202" style="position:absolute;margin-left:207.6pt;margin-top:-88.3pt;width:406.65pt;height:104.25pt;z-index:25201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" filled="f" stroked="f" strokeweight=".5pt">
              <v:textbox>
                <w:txbxContent>
                  <w:p w14:paraId="2D1535E2" w14:textId="77777777" w:rsidR="00626738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Orchestrated the migration of legacy ESB orchestrations to Azure Logic Apps, ensuring mapping preservation and enhanced logging.</w:t>
                    </w:r>
                  </w:p>
                  <w:p w14:paraId="48110B1F" w14:textId="77777777" w:rsidR="00626738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Engineered scalable Azure Function Apps to reduce operational overhead and boost performance.</w:t>
                    </w:r>
                  </w:p>
                  <w:p w14:paraId="33DCB944" w14:textId="77777777" w:rsidR="00626738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Centralized and secured APIs through Azure API Management by implementing robust security policies.</w:t>
                    </w:r>
                  </w:p>
                  <w:p w14:paraId="1E2C41F2" w14:textId="7DF4D001" w:rsidR="006F4076" w:rsidRPr="00913A45" w:rsidRDefault="00626738" w:rsidP="00913A45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626738">
                      <w:rPr>
                        <w:rFonts w:ascii="Montserrat" w:hAnsi="Montserrat"/>
                        <w:sz w:val="18"/>
                        <w:szCs w:val="18"/>
                      </w:rPr>
                      <w:t>Leveraged Azure Event Hub and Service Bus to establish resilient messaging and event-driven communication.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3764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09472" behindDoc="0" locked="0" layoutInCell="1" allowOverlap="1" wp14:anchorId="54EAA21B" wp14:editId="0666A7F2">
              <wp:simplePos x="0" y="0"/>
              <wp:positionH relativeFrom="margin">
                <wp:posOffset>1885950</wp:posOffset>
              </wp:positionH>
              <wp:positionV relativeFrom="paragraph">
                <wp:posOffset>-1362710</wp:posOffset>
              </wp:positionV>
              <wp:extent cx="4772660" cy="254000"/>
              <wp:effectExtent l="0" t="0" r="0" b="0"/>
              <wp:wrapNone/>
              <wp:docPr id="23581660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72660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9992705" w14:textId="58E529E0" w:rsidR="002D17A9" w:rsidRPr="0087668E" w:rsidRDefault="002D17A9" w:rsidP="0087668E">
                          <w:pPr>
                            <w:ind w:left="360"/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D17A9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FF3600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Integration</w:t>
                          </w:r>
                          <w:r w:rsidR="00FF3600"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FF3600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Developer</w:t>
                          </w:r>
                          <w:r w:rsidR="00FF3600"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Pr="002D17A9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| An Indian Multinational Consumer Company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EAA21B" id="_x0000_s1038" type="#_x0000_t202" style="position:absolute;margin-left:148.5pt;margin-top:-107.3pt;width:375.8pt;height:20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" filled="f" stroked="f" strokeweight=".5pt">
              <v:textbox>
                <w:txbxContent>
                  <w:p w14:paraId="79992705" w14:textId="58E529E0" w:rsidR="002D17A9" w:rsidRPr="0087668E" w:rsidRDefault="002D17A9" w:rsidP="0087668E">
                    <w:pPr>
                      <w:ind w:left="360"/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D17A9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FF3600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Integration</w:t>
                    </w:r>
                    <w:r w:rsidR="00FF3600"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="00FF3600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Developer</w:t>
                    </w:r>
                    <w:r w:rsidR="00FF3600"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Pr="002D17A9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| An Indian Multinational Consumer Company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764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401216" behindDoc="0" locked="0" layoutInCell="1" allowOverlap="1" wp14:anchorId="1CC13486" wp14:editId="1BFB0E0A">
              <wp:simplePos x="0" y="0"/>
              <wp:positionH relativeFrom="page">
                <wp:align>right</wp:align>
              </wp:positionH>
              <wp:positionV relativeFrom="paragraph">
                <wp:posOffset>-2759711</wp:posOffset>
              </wp:positionV>
              <wp:extent cx="5164455" cy="1438275"/>
              <wp:effectExtent l="0" t="0" r="0" b="0"/>
              <wp:wrapNone/>
              <wp:docPr id="1916618298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4455" cy="14382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9CA98A9" w14:textId="3D07EE17" w:rsidR="004D5CC2" w:rsidRPr="00746E37" w:rsidRDefault="004D5CC2" w:rsidP="004D5CC2">
                          <w:p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FF3600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Integration</w:t>
                          </w:r>
                          <w:r w:rsidR="00FF3600"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FF3600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Developer</w:t>
                          </w:r>
                          <w:r w:rsidR="00FF3600"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| </w:t>
                          </w:r>
                          <w:r w:rsidR="003764BF" w:rsidRP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Modern Integration Framework</w:t>
                          </w:r>
                        </w:p>
                        <w:p w14:paraId="513A34EC" w14:textId="77777777" w:rsidR="008B42AF" w:rsidRDefault="008B42AF" w:rsidP="008B42AF">
                          <w:pPr>
                            <w:pStyle w:val="ListParagraph"/>
                            <w:numPr>
                              <w:ilvl w:val="0"/>
                              <w:numId w:val="8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scalable integration solutions for source and F&amp;O systems using Azure Functions and C#.</w:t>
                          </w:r>
                        </w:p>
                        <w:p w14:paraId="264294C1" w14:textId="77777777" w:rsidR="008B42AF" w:rsidRDefault="008B42AF" w:rsidP="008B42AF">
                          <w:pPr>
                            <w:pStyle w:val="ListParagraph"/>
                            <w:numPr>
                              <w:ilvl w:val="0"/>
                              <w:numId w:val="8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 xml:space="preserve">Designed </w:t>
                          </w:r>
                          <w:proofErr w:type="spellStart"/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cron</w:t>
                          </w:r>
                          <w:proofErr w:type="spellEnd"/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-based and HTTP-triggered workflows to automate data synchronization, incorporating robust retry mechanisms, exception handling, and error logging.</w:t>
                          </w:r>
                        </w:p>
                        <w:p w14:paraId="5E1F51A8" w14:textId="090BD6F8" w:rsidR="001539D9" w:rsidRPr="003764BF" w:rsidRDefault="008B42AF" w:rsidP="008B42AF">
                          <w:pPr>
                            <w:pStyle w:val="ListParagraph"/>
                            <w:numPr>
                              <w:ilvl w:val="0"/>
                              <w:numId w:val="8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8B42A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Optimized code maintainability and scalability through dependency injection, modular design patterns, and adherence to SOLID principles.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C13486" id="_x0000_s1039" type="#_x0000_t202" style="position:absolute;margin-left:355.45pt;margin-top:-217.3pt;width:406.65pt;height:113.25pt;z-index:251401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" filled="f" stroked="f" strokeweight=".5pt">
              <v:textbox>
                <w:txbxContent>
                  <w:p w14:paraId="79CA98A9" w14:textId="3D07EE17" w:rsidR="004D5CC2" w:rsidRPr="00746E37" w:rsidRDefault="004D5CC2" w:rsidP="004D5CC2">
                    <w:p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FF3600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Integration</w:t>
                    </w:r>
                    <w:r w:rsidR="00FF3600"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="00FF3600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Developer</w:t>
                    </w:r>
                    <w:r w:rsidR="00FF3600"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| </w:t>
                    </w:r>
                    <w:r w:rsidR="003764BF" w:rsidRP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Modern Integration Framework</w:t>
                    </w:r>
                  </w:p>
                  <w:p w14:paraId="513A34EC" w14:textId="77777777" w:rsidR="008B42AF" w:rsidRDefault="008B42AF" w:rsidP="008B42AF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Engineered scalable integration solutions for source and F&amp;O systems using Azure Functions and C#.</w:t>
                    </w:r>
                  </w:p>
                  <w:p w14:paraId="264294C1" w14:textId="77777777" w:rsidR="008B42AF" w:rsidRDefault="008B42AF" w:rsidP="008B42AF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 xml:space="preserve">Designed </w:t>
                    </w:r>
                    <w:proofErr w:type="spellStart"/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cron</w:t>
                    </w:r>
                    <w:proofErr w:type="spellEnd"/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-based and HTTP-triggered workflows to automate data synchronization, incorporating robust retry mechanisms, exception handling, and error logging.</w:t>
                    </w:r>
                  </w:p>
                  <w:p w14:paraId="5E1F51A8" w14:textId="090BD6F8" w:rsidR="001539D9" w:rsidRPr="003764BF" w:rsidRDefault="008B42AF" w:rsidP="008B42AF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8B42AF">
                      <w:rPr>
                        <w:rFonts w:ascii="Montserrat" w:hAnsi="Montserrat"/>
                        <w:sz w:val="18"/>
                        <w:szCs w:val="18"/>
                      </w:rPr>
                      <w:t>Optimized code maintainability and scalability through dependency injection, modular design patterns, and adherence to SOLID principles.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82A5D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64352" behindDoc="0" locked="0" layoutInCell="1" allowOverlap="1" wp14:anchorId="308A4416" wp14:editId="2B9950EB">
              <wp:simplePos x="0" y="0"/>
              <wp:positionH relativeFrom="page">
                <wp:align>right</wp:align>
              </wp:positionH>
              <wp:positionV relativeFrom="paragraph">
                <wp:posOffset>-4607561</wp:posOffset>
              </wp:positionV>
              <wp:extent cx="5164455" cy="1876425"/>
              <wp:effectExtent l="0" t="0" r="0" b="0"/>
              <wp:wrapNone/>
              <wp:docPr id="621938337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4455" cy="18764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9606648" w14:textId="6DA266D9" w:rsidR="00250F11" w:rsidRPr="00746E37" w:rsidRDefault="00250F11" w:rsidP="00250F11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Role:</w:t>
                          </w:r>
                          <w:r w:rsidR="003764BF"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3764BF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Backend</w:t>
                          </w:r>
                          <w:r w:rsidR="003764BF"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Engineer 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| </w:t>
                          </w:r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Azure Service Deployment Automation</w:t>
                          </w:r>
                        </w:p>
                        <w:p w14:paraId="48706A0A" w14:textId="1BA0E271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Architected and implemented an automation solution to deploy Azure services by dynamically generating Terraform scripts from Excel inputs.</w:t>
                          </w:r>
                        </w:p>
                        <w:p w14:paraId="44DB2E32" w14:textId="77777777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Optimized Node.js backend code and minimized SQL database calls, significantly enhancing system performance and reducing response times.</w:t>
                          </w:r>
                        </w:p>
                        <w:p w14:paraId="69854030" w14:textId="77777777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Developed robust Excel parsing logic for programmatic Terraform script generation and automated deployments through Azure Repos CI/CD pipelines.</w:t>
                          </w:r>
                        </w:p>
                        <w:p w14:paraId="2A010D5B" w14:textId="77777777" w:rsidR="00412E5B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and maintained efficient stored procedures to support automation workflows and streamline database operations.</w:t>
                          </w:r>
                        </w:p>
                        <w:p w14:paraId="18E1C561" w14:textId="6FF1CAE1" w:rsidR="00936FD7" w:rsidRPr="00746E37" w:rsidRDefault="00412E5B" w:rsidP="00412E5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12E5B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Conducted comprehensive system testing to ensure high reliability, scalability, and seamless Azure service deployments.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08A4416" id="_x0000_s1040" type="#_x0000_t202" style="position:absolute;margin-left:355.45pt;margin-top:-362.8pt;width:406.65pt;height:147.75pt;z-index:2513643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" filled="f" stroked="f" strokeweight=".5pt">
              <v:textbox>
                <w:txbxContent>
                  <w:p w14:paraId="39606648" w14:textId="6DA266D9" w:rsidR="00250F11" w:rsidRPr="00746E37" w:rsidRDefault="00250F11" w:rsidP="00250F11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Role:</w:t>
                    </w:r>
                    <w:r w:rsidR="003764BF"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="003764BF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Backend</w:t>
                    </w:r>
                    <w:r w:rsidR="003764BF"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Engineer 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| </w:t>
                    </w:r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Azure Service Deployment Automation</w:t>
                    </w:r>
                  </w:p>
                  <w:p w14:paraId="48706A0A" w14:textId="1BA0E271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Architected and implemented an automation solution to deploy Azure services by dynamically generating Terraform scripts from Excel inputs.</w:t>
                    </w:r>
                  </w:p>
                  <w:p w14:paraId="44DB2E32" w14:textId="77777777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Optimized Node.js backend code and minimized SQL database calls, significantly enhancing system performance and reducing response times.</w:t>
                    </w:r>
                  </w:p>
                  <w:p w14:paraId="69854030" w14:textId="77777777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Developed robust Excel parsing logic for programmatic Terraform script generation and automated deployments through Azure Repos CI/CD pipelines.</w:t>
                    </w:r>
                  </w:p>
                  <w:p w14:paraId="2A010D5B" w14:textId="77777777" w:rsidR="00412E5B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Engineered and maintained efficient stored procedures to support automation workflows and streamline database operations.</w:t>
                    </w:r>
                  </w:p>
                  <w:p w14:paraId="18E1C561" w14:textId="6FF1CAE1" w:rsidR="00936FD7" w:rsidRPr="00746E37" w:rsidRDefault="00412E5B" w:rsidP="00412E5B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12E5B">
                      <w:rPr>
                        <w:rFonts w:ascii="Montserrat" w:hAnsi="Montserrat"/>
                        <w:sz w:val="18"/>
                        <w:szCs w:val="18"/>
                      </w:rPr>
                      <w:t>Conducted comprehensive system testing to ensure high reliability, scalability, and seamless Azure service deployments.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06D85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07424" behindDoc="0" locked="0" layoutInCell="1" allowOverlap="1" wp14:anchorId="520A1FFD" wp14:editId="3373BBFB">
              <wp:simplePos x="0" y="0"/>
              <wp:positionH relativeFrom="column">
                <wp:posOffset>5633499</wp:posOffset>
              </wp:positionH>
              <wp:positionV relativeFrom="paragraph">
                <wp:posOffset>361922</wp:posOffset>
              </wp:positionV>
              <wp:extent cx="1502797" cy="485030"/>
              <wp:effectExtent l="0" t="0" r="0" b="0"/>
              <wp:wrapNone/>
              <wp:docPr id="1075180424" name="Text Box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2797" cy="4850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A5BDA2D" w14:textId="3823EFF7" w:rsidR="00A06D85" w:rsidRPr="00C7264E" w:rsidRDefault="00A06D85">
                          <w:pPr>
                            <w:rPr>
                              <w:color w:val="FFFFFF" w:themeColor="background1"/>
                              <w:lang w:val="en-IN"/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0A1FFD" id="Text Box 55" o:spid="_x0000_s1041" type="#_x0000_t202" style="position:absolute;margin-left:443.6pt;margin-top:28.5pt;width:118.35pt;height:38.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" filled="f" stroked="f" strokeweight=".5pt">
              <v:textbox>
                <w:txbxContent>
                  <w:p w14:paraId="0A5BDA2D" w14:textId="3823EFF7" w:rsidR="00A06D85" w:rsidRPr="00C7264E" w:rsidRDefault="00A06D85">
                    <w:pPr>
                      <w:rPr>
                        <w:color w:val="FFFFFF" w:themeColor="background1"/>
                        <w:lang w:val="en-IN"/>
                        <w14:textFill>
                          <w14:noFill/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  <w:r w:rsidR="000B1BB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87968" behindDoc="0" locked="0" layoutInCell="1" allowOverlap="1" wp14:anchorId="7BCF7C7F" wp14:editId="6F0D7933">
              <wp:simplePos x="0" y="0"/>
              <wp:positionH relativeFrom="margin">
                <wp:align>center</wp:align>
              </wp:positionH>
              <wp:positionV relativeFrom="paragraph">
                <wp:posOffset>282934</wp:posOffset>
              </wp:positionV>
              <wp:extent cx="7783857" cy="636104"/>
              <wp:effectExtent l="0" t="0" r="7620" b="0"/>
              <wp:wrapNone/>
              <wp:docPr id="2112060807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3857" cy="63610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958CF17" w14:textId="6AB0E895" w:rsidR="00C7264E" w:rsidRPr="006B6E73" w:rsidRDefault="00C7264E" w:rsidP="00C7264E">
                          <w:pPr>
                            <w:jc w:val="center"/>
                            <w:rPr>
                              <w:b/>
                              <w:bCs/>
                              <w:color w:val="0D0D0D" w:themeColor="text1" w:themeTint="F2"/>
                              <w:sz w:val="18"/>
                              <w:szCs w:val="18"/>
                              <w:lang w:val="en-IN"/>
                            </w:rPr>
                          </w:pPr>
                          <w:r w:rsidRPr="006B6E73">
                            <w:rPr>
                              <w:b/>
                              <w:bCs/>
                              <w:color w:val="0D0D0D" w:themeColor="text1" w:themeTint="F2"/>
                              <w:sz w:val="18"/>
                              <w:szCs w:val="18"/>
                              <w:lang w:val="en-IN"/>
                            </w:rPr>
                            <w:t xml:space="preserve">LinkedIn - </w:t>
                          </w:r>
                          <w:hyperlink r:id="rId1" w:history="1">
                            <w:r w:rsidRPr="006B6E73">
                              <w:rPr>
                                <w:rStyle w:val="Hyperlink"/>
                                <w:b/>
                                <w:bCs/>
                                <w:sz w:val="18"/>
                                <w:szCs w:val="18"/>
                                <w14:textFill>
                                  <w14:solidFill>
                                    <w14:schemeClr w14:val="accent2">
                                      <w14:lumMod w14:val="75000"/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Shreeansh Srivastava | LinkedIn</w:t>
                            </w:r>
                          </w:hyperlink>
                          <w:r w:rsidRPr="006B6E73">
                            <w:rPr>
                              <w:b/>
                              <w:bCs/>
                              <w:color w:val="0D0D0D" w:themeColor="text1" w:themeTint="F2"/>
                              <w:sz w:val="18"/>
                              <w:szCs w:val="18"/>
                              <w:lang w:val="en-IN"/>
                            </w:rPr>
                            <w:t xml:space="preserve">  </w:t>
                          </w:r>
                          <w:r w:rsidR="001A38B8">
                            <w:rPr>
                              <w:b/>
                              <w:bCs/>
                              <w:color w:val="0D0D0D" w:themeColor="text1" w:themeTint="F2"/>
                              <w:sz w:val="18"/>
                              <w:szCs w:val="18"/>
                              <w:lang w:val="en-IN"/>
                            </w:rPr>
                            <w:t xml:space="preserve">Contact- </w:t>
                          </w:r>
                          <w:r w:rsidR="001A38B8" w:rsidRPr="001A38B8">
                            <w:rPr>
                              <w:rStyle w:val="Hyperlink"/>
                              <w:b/>
                              <w:bCs/>
                            </w:rPr>
                            <w:t>+91-8003522334</w:t>
                          </w:r>
                          <w:r w:rsidR="001A38B8">
                            <w:rPr>
                              <w:b/>
                              <w:bCs/>
                              <w:color w:val="0D0D0D" w:themeColor="text1" w:themeTint="F2"/>
                              <w:sz w:val="18"/>
                              <w:szCs w:val="18"/>
                              <w:lang w:val="en-IN"/>
                            </w:rPr>
                            <w:t xml:space="preserve"> </w:t>
                          </w:r>
                          <w:r w:rsidRPr="006B6E73">
                            <w:rPr>
                              <w:b/>
                              <w:bCs/>
                              <w:color w:val="0D0D0D" w:themeColor="text1" w:themeTint="F2"/>
                              <w:sz w:val="18"/>
                              <w:szCs w:val="18"/>
                              <w:lang w:val="en-IN"/>
                            </w:rPr>
                            <w:t xml:space="preserve">Email – </w:t>
                          </w:r>
                          <w:hyperlink r:id="rId2" w:history="1">
                            <w:r w:rsidRPr="006B6E73">
                              <w:rPr>
                                <w:rStyle w:val="Hyperlink"/>
                                <w:b/>
                                <w:bCs/>
                                <w:sz w:val="18"/>
                                <w:szCs w:val="18"/>
                                <w:lang w:val="en-IN"/>
                                <w14:textFill>
                                  <w14:solidFill>
                                    <w14:schemeClr w14:val="accent2">
                                      <w14:lumMod w14:val="75000"/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mailto:shreeansh2m2000@gmail.com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CF7C7F" id="Rectangle 41" o:spid="_x0000_s1042" style="position:absolute;margin-left:0;margin-top:22.3pt;width:612.9pt;height:50.1pt;z-index:251987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" fillcolor="#d8d8d8 [2732]" stroked="f" strokeweight="1.5pt">
              <v:textbox>
                <w:txbxContent>
                  <w:p w14:paraId="4958CF17" w14:textId="6AB0E895" w:rsidR="00C7264E" w:rsidRPr="006B6E73" w:rsidRDefault="00C7264E" w:rsidP="00C7264E">
                    <w:pPr>
                      <w:jc w:val="center"/>
                      <w:rPr>
                        <w:b/>
                        <w:bCs/>
                        <w:color w:val="0D0D0D" w:themeColor="text1" w:themeTint="F2"/>
                        <w:sz w:val="18"/>
                        <w:szCs w:val="18"/>
                        <w:lang w:val="en-IN"/>
                      </w:rPr>
                    </w:pPr>
                    <w:r w:rsidRPr="006B6E73">
                      <w:rPr>
                        <w:b/>
                        <w:bCs/>
                        <w:color w:val="0D0D0D" w:themeColor="text1" w:themeTint="F2"/>
                        <w:sz w:val="18"/>
                        <w:szCs w:val="18"/>
                        <w:lang w:val="en-IN"/>
                      </w:rPr>
                      <w:t xml:space="preserve">LinkedIn - </w:t>
                    </w:r>
                    <w:hyperlink r:id="rId3" w:history="1">
                      <w:r w:rsidRPr="006B6E73">
                        <w:rPr>
                          <w:rStyle w:val="Hyperlink"/>
                          <w:b/>
                          <w:bCs/>
                          <w:sz w:val="18"/>
                          <w:szCs w:val="18"/>
                          <w14:textFill>
                            <w14:solidFill>
                              <w14:schemeClr w14:val="accent2">
                                <w14:lumMod w14:val="75000"/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Shreeansh Srivastava | LinkedIn</w:t>
                      </w:r>
                    </w:hyperlink>
                    <w:r w:rsidRPr="006B6E73">
                      <w:rPr>
                        <w:b/>
                        <w:bCs/>
                        <w:color w:val="0D0D0D" w:themeColor="text1" w:themeTint="F2"/>
                        <w:sz w:val="18"/>
                        <w:szCs w:val="18"/>
                        <w:lang w:val="en-IN"/>
                      </w:rPr>
                      <w:t xml:space="preserve">  </w:t>
                    </w:r>
                    <w:r w:rsidR="001A38B8">
                      <w:rPr>
                        <w:b/>
                        <w:bCs/>
                        <w:color w:val="0D0D0D" w:themeColor="text1" w:themeTint="F2"/>
                        <w:sz w:val="18"/>
                        <w:szCs w:val="18"/>
                        <w:lang w:val="en-IN"/>
                      </w:rPr>
                      <w:t xml:space="preserve">Contact- </w:t>
                    </w:r>
                    <w:r w:rsidR="001A38B8" w:rsidRPr="001A38B8">
                      <w:rPr>
                        <w:rStyle w:val="Hyperlink"/>
                        <w:b/>
                        <w:bCs/>
                      </w:rPr>
                      <w:t>+91-8003522334</w:t>
                    </w:r>
                    <w:r w:rsidR="001A38B8">
                      <w:rPr>
                        <w:b/>
                        <w:bCs/>
                        <w:color w:val="0D0D0D" w:themeColor="text1" w:themeTint="F2"/>
                        <w:sz w:val="18"/>
                        <w:szCs w:val="18"/>
                        <w:lang w:val="en-IN"/>
                      </w:rPr>
                      <w:t xml:space="preserve"> </w:t>
                    </w:r>
                    <w:r w:rsidRPr="006B6E73">
                      <w:rPr>
                        <w:b/>
                        <w:bCs/>
                        <w:color w:val="0D0D0D" w:themeColor="text1" w:themeTint="F2"/>
                        <w:sz w:val="18"/>
                        <w:szCs w:val="18"/>
                        <w:lang w:val="en-IN"/>
                      </w:rPr>
                      <w:t xml:space="preserve">Email – </w:t>
                    </w:r>
                    <w:hyperlink r:id="rId4" w:history="1">
                      <w:r w:rsidRPr="006B6E73">
                        <w:rPr>
                          <w:rStyle w:val="Hyperlink"/>
                          <w:b/>
                          <w:bCs/>
                          <w:sz w:val="18"/>
                          <w:szCs w:val="18"/>
                          <w:lang w:val="en-IN"/>
                          <w14:textFill>
                            <w14:solidFill>
                              <w14:schemeClr w14:val="accent2">
                                <w14:lumMod w14:val="75000"/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mailto:shreeansh2m2000@gmail.com</w:t>
                      </w:r>
                    </w:hyperlink>
                  </w:p>
                </w:txbxContent>
              </v:textbox>
              <w10:wrap anchorx="margin"/>
            </v:rect>
          </w:pict>
        </mc:Fallback>
      </mc:AlternateContent>
    </w:r>
    <w:r w:rsidR="002A00FC">
      <w:br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789019" w14:textId="77777777" w:rsidR="00F66C5B" w:rsidRDefault="00F66C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70191" w14:textId="77777777" w:rsidR="008518FC" w:rsidRDefault="008518FC" w:rsidP="000C45FF">
      <w:r>
        <w:separator/>
      </w:r>
    </w:p>
  </w:footnote>
  <w:footnote w:type="continuationSeparator" w:id="0">
    <w:p w14:paraId="0DE42DDF" w14:textId="77777777" w:rsidR="008518FC" w:rsidRDefault="008518F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524E64" w14:textId="77777777" w:rsidR="00F66C5B" w:rsidRDefault="00F66C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EE048B" w14:textId="5D1C74E8" w:rsidR="00AC187B" w:rsidRPr="00AC187B" w:rsidRDefault="00FF3600" w:rsidP="00AC187B">
    <w:pPr>
      <w:pStyle w:val="Header"/>
      <w:tabs>
        <w:tab w:val="clear" w:pos="4680"/>
        <w:tab w:val="clear" w:pos="9360"/>
        <w:tab w:val="left" w:pos="3096"/>
      </w:tabs>
      <w:jc w:val="center"/>
      <w:rPr>
        <w:rFonts w:ascii="Montserrat" w:hAnsi="Montserrat"/>
        <w:b/>
        <w:bCs/>
        <w:sz w:val="32"/>
        <w:szCs w:val="32"/>
      </w:rPr>
    </w:pP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1845632" behindDoc="0" locked="0" layoutInCell="1" allowOverlap="1" wp14:anchorId="1A8FED25" wp14:editId="1699CC8B">
              <wp:simplePos x="0" y="0"/>
              <wp:positionH relativeFrom="column">
                <wp:posOffset>1545590</wp:posOffset>
              </wp:positionH>
              <wp:positionV relativeFrom="paragraph">
                <wp:posOffset>2660015</wp:posOffset>
              </wp:positionV>
              <wp:extent cx="539750" cy="60960"/>
              <wp:effectExtent l="0" t="0" r="12700" b="15240"/>
              <wp:wrapNone/>
              <wp:docPr id="104638452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00795268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9622676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24596596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8536600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626319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E080B92" id="Group 22" o:spid="_x0000_s1026" style="position:absolute;margin-left:121.7pt;margin-top:209.45pt;width:42.5pt;height:4.8pt;z-index:251845632;mso-width-relative:margin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2544" behindDoc="0" locked="0" layoutInCell="1" allowOverlap="1" wp14:anchorId="434E81D5" wp14:editId="68A0CC34">
              <wp:simplePos x="0" y="0"/>
              <wp:positionH relativeFrom="column">
                <wp:posOffset>1544955</wp:posOffset>
              </wp:positionH>
              <wp:positionV relativeFrom="paragraph">
                <wp:posOffset>2804160</wp:posOffset>
              </wp:positionV>
              <wp:extent cx="539750" cy="60960"/>
              <wp:effectExtent l="0" t="0" r="12700" b="15240"/>
              <wp:wrapNone/>
              <wp:docPr id="189418444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476703695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867804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9749463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4699994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65012664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73B97A0" id="Group 22" o:spid="_x0000_s1026" style="position:absolute;margin-left:121.65pt;margin-top:220.8pt;width:42.5pt;height:4.8pt;z-index:252012544;mso-width-relative:margin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4592" behindDoc="0" locked="0" layoutInCell="1" allowOverlap="1" wp14:anchorId="66E8F518" wp14:editId="7BC6D9AD">
              <wp:simplePos x="0" y="0"/>
              <wp:positionH relativeFrom="column">
                <wp:posOffset>1548765</wp:posOffset>
              </wp:positionH>
              <wp:positionV relativeFrom="paragraph">
                <wp:posOffset>2962910</wp:posOffset>
              </wp:positionV>
              <wp:extent cx="539750" cy="60960"/>
              <wp:effectExtent l="0" t="0" r="12700" b="15240"/>
              <wp:wrapNone/>
              <wp:docPr id="1876051584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327882757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7012945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2977164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5495311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856568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73D8095" id="Group 22" o:spid="_x0000_s1026" style="position:absolute;margin-left:121.95pt;margin-top:233.3pt;width:42.5pt;height:4.8pt;z-index:252014592;mso-width-relative:margin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6640" behindDoc="0" locked="0" layoutInCell="1" allowOverlap="1" wp14:anchorId="1D7CE7FD" wp14:editId="57F8389D">
              <wp:simplePos x="0" y="0"/>
              <wp:positionH relativeFrom="column">
                <wp:posOffset>1548447</wp:posOffset>
              </wp:positionH>
              <wp:positionV relativeFrom="paragraph">
                <wp:posOffset>3140710</wp:posOffset>
              </wp:positionV>
              <wp:extent cx="539750" cy="60960"/>
              <wp:effectExtent l="0" t="0" r="12700" b="15240"/>
              <wp:wrapNone/>
              <wp:docPr id="89784426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611069892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727535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7104537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4632240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1965445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78BA520" id="Group 22" o:spid="_x0000_s1026" style="position:absolute;margin-left:121.9pt;margin-top:247.3pt;width:42.5pt;height:4.8pt;z-index:252016640;mso-width-relative:margin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0736" behindDoc="0" locked="0" layoutInCell="1" allowOverlap="1" wp14:anchorId="3B8579AE" wp14:editId="1D37CE0F">
              <wp:simplePos x="0" y="0"/>
              <wp:positionH relativeFrom="column">
                <wp:posOffset>1524000</wp:posOffset>
              </wp:positionH>
              <wp:positionV relativeFrom="paragraph">
                <wp:posOffset>3822065</wp:posOffset>
              </wp:positionV>
              <wp:extent cx="539750" cy="60960"/>
              <wp:effectExtent l="0" t="0" r="12700" b="15240"/>
              <wp:wrapNone/>
              <wp:docPr id="91007868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059410241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9476155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5630863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44296754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90368592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FF67C03" id="Group 22" o:spid="_x0000_s1026" style="position:absolute;margin-left:120pt;margin-top:300.95pt;width:42.5pt;height:4.8pt;z-index:25202073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18688" behindDoc="0" locked="0" layoutInCell="1" allowOverlap="1" wp14:anchorId="3C57750A" wp14:editId="00E8D90A">
              <wp:simplePos x="0" y="0"/>
              <wp:positionH relativeFrom="column">
                <wp:posOffset>1524173</wp:posOffset>
              </wp:positionH>
              <wp:positionV relativeFrom="paragraph">
                <wp:posOffset>3656850</wp:posOffset>
              </wp:positionV>
              <wp:extent cx="539750" cy="60960"/>
              <wp:effectExtent l="0" t="0" r="12700" b="15240"/>
              <wp:wrapNone/>
              <wp:docPr id="939494466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713790643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9538381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572956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5768883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5669044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16E66E4" id="Group 22" o:spid="_x0000_s1026" style="position:absolute;margin-left:120pt;margin-top:287.95pt;width:42.5pt;height:4.8pt;z-index:25201868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2784" behindDoc="0" locked="0" layoutInCell="1" allowOverlap="1" wp14:anchorId="17E377C0" wp14:editId="7FDB01F6">
              <wp:simplePos x="0" y="0"/>
              <wp:positionH relativeFrom="column">
                <wp:posOffset>1550035</wp:posOffset>
              </wp:positionH>
              <wp:positionV relativeFrom="paragraph">
                <wp:posOffset>4343400</wp:posOffset>
              </wp:positionV>
              <wp:extent cx="539750" cy="60960"/>
              <wp:effectExtent l="0" t="0" r="12700" b="15240"/>
              <wp:wrapNone/>
              <wp:docPr id="191177321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2035022723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5889208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61224439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508342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20370588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18AF9BF" id="Group 22" o:spid="_x0000_s1026" style="position:absolute;margin-left:122.05pt;margin-top:342pt;width:42.5pt;height:4.8pt;z-index:25202278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4832" behindDoc="0" locked="0" layoutInCell="1" allowOverlap="1" wp14:anchorId="26ECE98E" wp14:editId="0FE73674">
              <wp:simplePos x="0" y="0"/>
              <wp:positionH relativeFrom="column">
                <wp:posOffset>1560830</wp:posOffset>
              </wp:positionH>
              <wp:positionV relativeFrom="paragraph">
                <wp:posOffset>4509135</wp:posOffset>
              </wp:positionV>
              <wp:extent cx="539750" cy="60960"/>
              <wp:effectExtent l="0" t="0" r="12700" b="15240"/>
              <wp:wrapNone/>
              <wp:docPr id="100998039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69648439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6476849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929725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605531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4559183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378C20B" id="Group 22" o:spid="_x0000_s1026" style="position:absolute;margin-left:122.9pt;margin-top:355.05pt;width:42.5pt;height:4.8pt;z-index:252024832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6880" behindDoc="0" locked="0" layoutInCell="1" allowOverlap="1" wp14:anchorId="24C24CC1" wp14:editId="3420B75D">
              <wp:simplePos x="0" y="0"/>
              <wp:positionH relativeFrom="column">
                <wp:posOffset>1554597</wp:posOffset>
              </wp:positionH>
              <wp:positionV relativeFrom="paragraph">
                <wp:posOffset>4683644</wp:posOffset>
              </wp:positionV>
              <wp:extent cx="539750" cy="60960"/>
              <wp:effectExtent l="0" t="0" r="12700" b="15240"/>
              <wp:wrapNone/>
              <wp:docPr id="27387159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573238996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5602900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90853951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9498336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4558231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7F5226" id="Group 22" o:spid="_x0000_s1026" style="position:absolute;margin-left:122.4pt;margin-top:368.8pt;width:42.5pt;height:4.8pt;z-index:252026880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28928" behindDoc="0" locked="0" layoutInCell="1" allowOverlap="1" wp14:anchorId="70A5A28A" wp14:editId="66273F9A">
              <wp:simplePos x="0" y="0"/>
              <wp:positionH relativeFrom="column">
                <wp:posOffset>1522095</wp:posOffset>
              </wp:positionH>
              <wp:positionV relativeFrom="paragraph">
                <wp:posOffset>5217795</wp:posOffset>
              </wp:positionV>
              <wp:extent cx="539750" cy="60960"/>
              <wp:effectExtent l="0" t="0" r="12700" b="15240"/>
              <wp:wrapNone/>
              <wp:docPr id="1767978716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1191134934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1817793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2794494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10053335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888406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57993F0" id="Group 22" o:spid="_x0000_s1026" style="position:absolute;margin-left:119.85pt;margin-top:410.85pt;width:42.5pt;height:4.8pt;z-index:252028928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0976" behindDoc="0" locked="0" layoutInCell="1" allowOverlap="1" wp14:anchorId="071AB94F" wp14:editId="0ABFE877">
              <wp:simplePos x="0" y="0"/>
              <wp:positionH relativeFrom="column">
                <wp:posOffset>1522095</wp:posOffset>
              </wp:positionH>
              <wp:positionV relativeFrom="paragraph">
                <wp:posOffset>5371465</wp:posOffset>
              </wp:positionV>
              <wp:extent cx="539750" cy="60960"/>
              <wp:effectExtent l="0" t="0" r="12700" b="15240"/>
              <wp:wrapNone/>
              <wp:docPr id="108784195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442404575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96589146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903298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6971079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51112963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586456C" id="Group 22" o:spid="_x0000_s1026" style="position:absolute;margin-left:119.85pt;margin-top:422.95pt;width:42.5pt;height:4.8pt;z-index:252030976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" fillcolor="white [3212]" strokecolor="black [3213]" strokeweight=".5pt">
                <v:stroke joinstyle="miter"/>
              </v:oval>
            </v:group>
          </w:pict>
        </mc:Fallback>
      </mc:AlternateContent>
    </w:r>
    <w:r>
      <w:rPr>
        <w:rFonts w:ascii="Montserrat" w:hAnsi="Montserrat"/>
        <w:b/>
        <w:bCs/>
        <w:noProof/>
        <w:sz w:val="32"/>
        <w:szCs w:val="32"/>
      </w:rPr>
      <mc:AlternateContent>
        <mc:Choice Requires="wpg">
          <w:drawing>
            <wp:anchor distT="0" distB="0" distL="114300" distR="114300" simplePos="0" relativeHeight="252033024" behindDoc="0" locked="0" layoutInCell="1" allowOverlap="1" wp14:anchorId="5709428B" wp14:editId="7F45D7D2">
              <wp:simplePos x="0" y="0"/>
              <wp:positionH relativeFrom="column">
                <wp:posOffset>1522496</wp:posOffset>
              </wp:positionH>
              <wp:positionV relativeFrom="paragraph">
                <wp:posOffset>5541414</wp:posOffset>
              </wp:positionV>
              <wp:extent cx="539750" cy="60960"/>
              <wp:effectExtent l="0" t="0" r="12700" b="15240"/>
              <wp:wrapNone/>
              <wp:docPr id="1919045423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" cy="60960"/>
                        <a:chOff x="0" y="0"/>
                        <a:chExt cx="540121" cy="60960"/>
                      </a:xfrm>
                    </wpg:grpSpPr>
                    <wps:wsp>
                      <wps:cNvPr id="71037048" name="Oval 7"/>
                      <wps:cNvSpPr/>
                      <wps:spPr>
                        <a:xfrm>
                          <a:off x="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79696068" name="Oval 7"/>
                      <wps:cNvSpPr/>
                      <wps:spPr>
                        <a:xfrm>
                          <a:off x="1185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3721476" name="Oval 7"/>
                      <wps:cNvSpPr/>
                      <wps:spPr>
                        <a:xfrm>
                          <a:off x="237067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9203467" name="Oval 7"/>
                      <wps:cNvSpPr/>
                      <wps:spPr>
                        <a:xfrm>
                          <a:off x="355600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26964789" name="Oval 7"/>
                      <wps:cNvSpPr/>
                      <wps:spPr>
                        <a:xfrm>
                          <a:off x="474133" y="0"/>
                          <a:ext cx="65988" cy="609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1">
                          <a:schemeClr val="lt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52E223" id="Group 22" o:spid="_x0000_s1026" style="position:absolute;margin-left:119.9pt;margin-top:436.35pt;width:42.5pt;height:4.8pt;z-index:252033024" coordsize="5401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">
              <v:oval id="Oval 7" o:spid="_x0000_s1027" style="position:absolute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" fillcolor="#c00000" strokecolor="black [3213]" strokeweight="1.5pt">
                <v:stroke joinstyle="miter"/>
              </v:oval>
              <v:oval id="Oval 7" o:spid="_x0000_s1028" style="position:absolute;left:1185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" fillcolor="#c00000" strokecolor="black [3213]" strokeweight="1.5pt">
                <v:stroke joinstyle="miter"/>
              </v:oval>
              <v:oval id="Oval 7" o:spid="_x0000_s1029" style="position:absolute;left:2370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" fillcolor="#c00000" strokecolor="black [3213]" strokeweight="1.5pt">
                <v:stroke joinstyle="miter"/>
              </v:oval>
              <v:oval id="Oval 7" o:spid="_x0000_s1030" style="position:absolute;left:3556;width:65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" fillcolor="#c00000" strokecolor="black [3213]" strokeweight="1.5pt">
                <v:stroke joinstyle="miter"/>
              </v:oval>
              <v:oval id="Oval 7" o:spid="_x0000_s1031" style="position:absolute;left:4741;width:660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" fillcolor="white [3212]" strokecolor="black [3213]" strokeweight=".5pt">
                <v:stroke joinstyle="miter"/>
              </v:oval>
            </v:group>
          </w:pict>
        </mc:Fallback>
      </mc:AlternateContent>
    </w:r>
    <w:r w:rsidR="00AB54C4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509760" behindDoc="0" locked="0" layoutInCell="1" allowOverlap="1" wp14:anchorId="5170D662" wp14:editId="130BDE13">
              <wp:simplePos x="0" y="0"/>
              <wp:positionH relativeFrom="column">
                <wp:posOffset>-400050</wp:posOffset>
              </wp:positionH>
              <wp:positionV relativeFrom="paragraph">
                <wp:posOffset>2069465</wp:posOffset>
              </wp:positionV>
              <wp:extent cx="2357755" cy="6810375"/>
              <wp:effectExtent l="0" t="0" r="0" b="0"/>
              <wp:wrapNone/>
              <wp:docPr id="1954412205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7755" cy="6810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D9E0C5A" w14:textId="5FBDA3BD" w:rsidR="0072578F" w:rsidRPr="00D76A4D" w:rsidRDefault="00287EDC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lang w:val="en-IN"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lang w:val="en-IN"/>
                            </w:rPr>
                            <w:t>SKILLS</w:t>
                          </w:r>
                        </w:p>
                        <w:p w14:paraId="278FFDD9" w14:textId="26ED204A" w:rsidR="00C97D6B" w:rsidRPr="00D76A4D" w:rsidRDefault="00913A45" w:rsidP="0090762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Backend Frameworks</w:t>
                          </w:r>
                          <w:r w:rsidR="005A68FD"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>:</w:t>
                          </w:r>
                          <w:r w:rsidR="00150B42"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 </w:t>
                          </w:r>
                        </w:p>
                        <w:p w14:paraId="3552063C" w14:textId="26F320B6" w:rsidR="00150B42" w:rsidRPr="00D76A4D" w:rsidRDefault="00913A45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Express</w:t>
                          </w:r>
                        </w:p>
                        <w:p w14:paraId="16C50884" w14:textId="03CCAC2C" w:rsidR="009C04DC" w:rsidRDefault="00913A45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.Net</w:t>
                          </w:r>
                        </w:p>
                        <w:p w14:paraId="260C514C" w14:textId="64C02F03" w:rsidR="0052105A" w:rsidRDefault="0052105A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Sequelize ORM</w:t>
                          </w:r>
                        </w:p>
                        <w:p w14:paraId="2B52DEB9" w14:textId="6E0A5176" w:rsidR="0052105A" w:rsidRPr="00D76A4D" w:rsidRDefault="0052105A" w:rsidP="0090762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Entity Framework</w:t>
                          </w:r>
                        </w:p>
                        <w:p w14:paraId="7CE50A37" w14:textId="77777777" w:rsidR="00C91105" w:rsidRPr="00D76A4D" w:rsidRDefault="00C91105" w:rsidP="00C91105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</w:p>
                        <w:p w14:paraId="052976F0" w14:textId="75B64258" w:rsidR="00770E7E" w:rsidRPr="00D76A4D" w:rsidRDefault="00770E7E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Databases: </w:t>
                          </w:r>
                        </w:p>
                        <w:p w14:paraId="2055BAF1" w14:textId="2863C393" w:rsidR="00287EDC" w:rsidRPr="00D76A4D" w:rsidRDefault="00770E7E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MSSQL Server</w:t>
                          </w:r>
                        </w:p>
                        <w:p w14:paraId="14470451" w14:textId="75233EFA" w:rsidR="0052105A" w:rsidRPr="00D76A4D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 xml:space="preserve">Azure </w:t>
                          </w:r>
                          <w:r w:rsidR="0052105A">
                            <w:rPr>
                              <w:rFonts w:ascii="Montserrat" w:hAnsi="Montserrat"/>
                            </w:rPr>
                            <w:t>Cosmos DB</w:t>
                          </w:r>
                        </w:p>
                        <w:p w14:paraId="1E2D6FE3" w14:textId="77777777" w:rsidR="00C91105" w:rsidRPr="00D76A4D" w:rsidRDefault="00C91105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0A801035" w14:textId="77777777" w:rsidR="002D382B" w:rsidRPr="00D76A4D" w:rsidRDefault="002D382B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Cloud: </w:t>
                          </w:r>
                        </w:p>
                        <w:p w14:paraId="26A789CF" w14:textId="11C56082" w:rsidR="002D382B" w:rsidRDefault="002D382B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Azure</w:t>
                          </w:r>
                        </w:p>
                        <w:p w14:paraId="70AB9B01" w14:textId="2AAC7302" w:rsidR="0052105A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AWS</w:t>
                          </w:r>
                        </w:p>
                        <w:p w14:paraId="7EF506B6" w14:textId="55396BBF" w:rsidR="0052105A" w:rsidRPr="00D76A4D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GCP</w:t>
                          </w:r>
                        </w:p>
                        <w:p w14:paraId="66C07437" w14:textId="77777777" w:rsidR="005314F9" w:rsidRPr="00D76A4D" w:rsidRDefault="005314F9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5E81E880" w14:textId="77777777" w:rsidR="005314F9" w:rsidRPr="00D76A4D" w:rsidRDefault="005314F9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Programming: </w:t>
                          </w:r>
                        </w:p>
                        <w:p w14:paraId="1277C217" w14:textId="19A8855F" w:rsidR="00385B32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NodeJS</w:t>
                          </w:r>
                        </w:p>
                        <w:p w14:paraId="7DACC157" w14:textId="54C0A786" w:rsidR="00385B32" w:rsidRDefault="0052105A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C#</w:t>
                          </w:r>
                          <w:r w:rsidR="00834B2C">
                            <w:rPr>
                              <w:rFonts w:ascii="Montserrat" w:hAnsi="Montserrat"/>
                            </w:rPr>
                            <w:t xml:space="preserve"> / .Net</w:t>
                          </w:r>
                        </w:p>
                        <w:p w14:paraId="4C5DC4EE" w14:textId="3B5F5186" w:rsidR="00AB54C4" w:rsidRPr="00D76A4D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PowerShell</w:t>
                          </w:r>
                        </w:p>
                        <w:p w14:paraId="2BB9DA5B" w14:textId="77777777" w:rsidR="00385B32" w:rsidRPr="00D76A4D" w:rsidRDefault="00385B32" w:rsidP="00770E7E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</w:p>
                        <w:p w14:paraId="3E3C716E" w14:textId="241192EE" w:rsidR="00E97679" w:rsidRPr="00D76A4D" w:rsidRDefault="00E97679" w:rsidP="00770E7E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CI/CD Tools: </w:t>
                          </w:r>
                        </w:p>
                        <w:p w14:paraId="03A4B8F7" w14:textId="6B45894F" w:rsidR="00E97679" w:rsidRPr="00D76A4D" w:rsidRDefault="00E97679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Azure DevOps</w:t>
                          </w:r>
                        </w:p>
                        <w:p w14:paraId="5D5085B5" w14:textId="0586F6DF" w:rsidR="00B86DE0" w:rsidRPr="00D76A4D" w:rsidRDefault="00B86DE0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D76A4D">
                            <w:rPr>
                              <w:rFonts w:ascii="Montserrat" w:hAnsi="Montserrat"/>
                            </w:rPr>
                            <w:t>GIT</w:t>
                          </w:r>
                        </w:p>
                        <w:p w14:paraId="7C65F747" w14:textId="77777777" w:rsidR="000E2950" w:rsidRPr="00D76A4D" w:rsidRDefault="000E2950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410416A5" w14:textId="08377499" w:rsidR="000E2950" w:rsidRPr="00D76A4D" w:rsidRDefault="00AB54C4" w:rsidP="000E2950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</w:rPr>
                            <w:t>Azure</w:t>
                          </w:r>
                          <w:r w:rsidR="000E2950" w:rsidRPr="00D76A4D">
                            <w:rPr>
                              <w:rFonts w:ascii="Montserrat" w:hAnsi="Montserrat"/>
                              <w:b/>
                              <w:bCs/>
                            </w:rPr>
                            <w:t xml:space="preserve">: </w:t>
                          </w:r>
                        </w:p>
                        <w:p w14:paraId="14361345" w14:textId="77777777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Azure Functions</w:t>
                          </w:r>
                        </w:p>
                        <w:p w14:paraId="455435E8" w14:textId="77777777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Azure Logic Apps</w:t>
                          </w:r>
                        </w:p>
                        <w:p w14:paraId="26755B4F" w14:textId="2F39B6E4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Azure Messaging service</w:t>
                          </w:r>
                        </w:p>
                        <w:p w14:paraId="25193EBB" w14:textId="2A485703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 xml:space="preserve">Azure </w:t>
                          </w:r>
                          <w:r>
                            <w:rPr>
                              <w:rFonts w:ascii="Montserrat" w:hAnsi="Montserrat"/>
                            </w:rPr>
                            <w:t>APIM</w:t>
                          </w:r>
                        </w:p>
                        <w:p w14:paraId="70341D0E" w14:textId="77777777" w:rsidR="00AB54C4" w:rsidRDefault="00AB54C4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Azure App Services</w:t>
                          </w:r>
                        </w:p>
                        <w:p w14:paraId="54274487" w14:textId="79FB4632" w:rsidR="00834B2C" w:rsidRDefault="00834B2C" w:rsidP="00770E7E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 xml:space="preserve">Azure </w:t>
                          </w:r>
                          <w:r>
                            <w:rPr>
                              <w:rFonts w:ascii="Montserrat" w:hAnsi="Montserrat"/>
                            </w:rPr>
                            <w:t>Networking</w:t>
                          </w:r>
                        </w:p>
                        <w:p w14:paraId="4456D744" w14:textId="77777777" w:rsidR="00AB54C4" w:rsidRP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</w:p>
                        <w:p w14:paraId="6E77B752" w14:textId="613D08B3" w:rsidR="00AB54C4" w:rsidRP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  <w:b/>
                              <w:bCs/>
                              <w:lang w:val="en-IN"/>
                            </w:rPr>
                          </w:pPr>
                          <w:r w:rsidRPr="00AB54C4">
                            <w:rPr>
                              <w:rFonts w:ascii="Montserrat" w:hAnsi="Montserrat"/>
                              <w:b/>
                              <w:bCs/>
                              <w:lang w:val="en-IN"/>
                            </w:rPr>
                            <w:t>AWS:</w:t>
                          </w:r>
                        </w:p>
                        <w:p w14:paraId="5B9A1115" w14:textId="77777777" w:rsid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AWS Lambda</w:t>
                          </w:r>
                        </w:p>
                        <w:p w14:paraId="3B18BB77" w14:textId="015CAE5F" w:rsid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 w:rsidRPr="00AB54C4">
                            <w:rPr>
                              <w:rFonts w:ascii="Montserrat" w:hAnsi="Montserrat"/>
                            </w:rPr>
                            <w:t>AWS CloudFront</w:t>
                          </w:r>
                        </w:p>
                        <w:p w14:paraId="2D526A98" w14:textId="1898EF1E" w:rsidR="00AB54C4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>AWS Messaging Service</w:t>
                          </w:r>
                        </w:p>
                        <w:p w14:paraId="3B96DE76" w14:textId="3B1ED861" w:rsidR="00AB54C4" w:rsidRPr="00D76A4D" w:rsidRDefault="00AB54C4" w:rsidP="00AB54C4">
                          <w:pPr>
                            <w:spacing w:after="0"/>
                            <w:rPr>
                              <w:rFonts w:ascii="Montserrat" w:hAnsi="Montserrat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</w:rPr>
                            <w:t xml:space="preserve">AWS </w:t>
                          </w:r>
                          <w:r w:rsidRPr="00AB54C4">
                            <w:rPr>
                              <w:rFonts w:ascii="Montserrat" w:hAnsi="Montserrat"/>
                            </w:rPr>
                            <w:t>DynamoDB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70D66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left:0;text-align:left;margin-left:-31.5pt;margin-top:162.95pt;width:185.65pt;height:536.25pt;z-index:25150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" filled="f" stroked="f" strokeweight=".5pt">
              <v:textbox>
                <w:txbxContent>
                  <w:p w14:paraId="5D9E0C5A" w14:textId="5FBDA3BD" w:rsidR="0072578F" w:rsidRPr="00D76A4D" w:rsidRDefault="00287EDC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lang w:val="en-IN"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  <w:color w:val="C00000"/>
                        <w:lang w:val="en-IN"/>
                      </w:rPr>
                      <w:t>SKILLS</w:t>
                    </w:r>
                  </w:p>
                  <w:p w14:paraId="278FFDD9" w14:textId="26ED204A" w:rsidR="00C97D6B" w:rsidRPr="00D76A4D" w:rsidRDefault="00913A45" w:rsidP="0090762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Backend Frameworks</w:t>
                    </w:r>
                    <w:r w:rsidR="005A68FD" w:rsidRPr="00D76A4D">
                      <w:rPr>
                        <w:rFonts w:ascii="Montserrat" w:hAnsi="Montserrat"/>
                        <w:b/>
                        <w:bCs/>
                      </w:rPr>
                      <w:t>:</w:t>
                    </w:r>
                    <w:r w:rsidR="00150B42" w:rsidRPr="00D76A4D">
                      <w:rPr>
                        <w:rFonts w:ascii="Montserrat" w:hAnsi="Montserrat"/>
                        <w:b/>
                        <w:bCs/>
                      </w:rPr>
                      <w:t xml:space="preserve"> </w:t>
                    </w:r>
                  </w:p>
                  <w:p w14:paraId="3552063C" w14:textId="26F320B6" w:rsidR="00150B42" w:rsidRPr="00D76A4D" w:rsidRDefault="00913A45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Express</w:t>
                    </w:r>
                  </w:p>
                  <w:p w14:paraId="16C50884" w14:textId="03CCAC2C" w:rsidR="009C04DC" w:rsidRDefault="00913A45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.Net</w:t>
                    </w:r>
                  </w:p>
                  <w:p w14:paraId="260C514C" w14:textId="64C02F03" w:rsidR="0052105A" w:rsidRDefault="0052105A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Sequelize ORM</w:t>
                    </w:r>
                  </w:p>
                  <w:p w14:paraId="2B52DEB9" w14:textId="6E0A5176" w:rsidR="0052105A" w:rsidRPr="00D76A4D" w:rsidRDefault="0052105A" w:rsidP="0090762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Entity Framework</w:t>
                    </w:r>
                  </w:p>
                  <w:p w14:paraId="7CE50A37" w14:textId="77777777" w:rsidR="00C91105" w:rsidRPr="00D76A4D" w:rsidRDefault="00C91105" w:rsidP="00C91105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</w:p>
                  <w:p w14:paraId="052976F0" w14:textId="75B64258" w:rsidR="00770E7E" w:rsidRPr="00D76A4D" w:rsidRDefault="00770E7E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Databases: </w:t>
                    </w:r>
                  </w:p>
                  <w:p w14:paraId="2055BAF1" w14:textId="2863C393" w:rsidR="00287EDC" w:rsidRPr="00D76A4D" w:rsidRDefault="00770E7E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MSSQL Server</w:t>
                    </w:r>
                  </w:p>
                  <w:p w14:paraId="14470451" w14:textId="75233EFA" w:rsidR="0052105A" w:rsidRPr="00D76A4D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 xml:space="preserve">Azure </w:t>
                    </w:r>
                    <w:r w:rsidR="0052105A">
                      <w:rPr>
                        <w:rFonts w:ascii="Montserrat" w:hAnsi="Montserrat"/>
                      </w:rPr>
                      <w:t>Cosmos DB</w:t>
                    </w:r>
                  </w:p>
                  <w:p w14:paraId="1E2D6FE3" w14:textId="77777777" w:rsidR="00C91105" w:rsidRPr="00D76A4D" w:rsidRDefault="00C91105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0A801035" w14:textId="77777777" w:rsidR="002D382B" w:rsidRPr="00D76A4D" w:rsidRDefault="002D382B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Cloud: </w:t>
                    </w:r>
                  </w:p>
                  <w:p w14:paraId="26A789CF" w14:textId="11C56082" w:rsidR="002D382B" w:rsidRDefault="002D382B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Azure</w:t>
                    </w:r>
                  </w:p>
                  <w:p w14:paraId="70AB9B01" w14:textId="2AAC7302" w:rsidR="0052105A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AWS</w:t>
                    </w:r>
                  </w:p>
                  <w:p w14:paraId="7EF506B6" w14:textId="55396BBF" w:rsidR="0052105A" w:rsidRPr="00D76A4D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GCP</w:t>
                    </w:r>
                  </w:p>
                  <w:p w14:paraId="66C07437" w14:textId="77777777" w:rsidR="005314F9" w:rsidRPr="00D76A4D" w:rsidRDefault="005314F9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5E81E880" w14:textId="77777777" w:rsidR="005314F9" w:rsidRPr="00D76A4D" w:rsidRDefault="005314F9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Programming: </w:t>
                    </w:r>
                  </w:p>
                  <w:p w14:paraId="1277C217" w14:textId="19A8855F" w:rsidR="00385B32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NodeJS</w:t>
                    </w:r>
                  </w:p>
                  <w:p w14:paraId="7DACC157" w14:textId="54C0A786" w:rsidR="00385B32" w:rsidRDefault="0052105A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C#</w:t>
                    </w:r>
                    <w:r w:rsidR="00834B2C">
                      <w:rPr>
                        <w:rFonts w:ascii="Montserrat" w:hAnsi="Montserrat"/>
                      </w:rPr>
                      <w:t xml:space="preserve"> / .Net</w:t>
                    </w:r>
                  </w:p>
                  <w:p w14:paraId="4C5DC4EE" w14:textId="3B5F5186" w:rsidR="00AB54C4" w:rsidRPr="00D76A4D" w:rsidRDefault="00AB54C4" w:rsidP="00770E7E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  <w:r>
                      <w:rPr>
                        <w:rFonts w:ascii="Montserrat" w:hAnsi="Montserrat"/>
                      </w:rPr>
                      <w:t>PowerShell</w:t>
                    </w:r>
                  </w:p>
                  <w:p w14:paraId="2BB9DA5B" w14:textId="77777777" w:rsidR="00385B32" w:rsidRPr="00D76A4D" w:rsidRDefault="00385B32" w:rsidP="00770E7E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</w:p>
                  <w:p w14:paraId="3E3C716E" w14:textId="241192EE" w:rsidR="00E97679" w:rsidRPr="00D76A4D" w:rsidRDefault="00E97679" w:rsidP="00770E7E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 w:rsidRPr="00D76A4D">
                      <w:rPr>
                        <w:rFonts w:ascii="Montserrat" w:hAnsi="Montserrat"/>
                        <w:b/>
                        <w:bCs/>
                      </w:rPr>
                      <w:t xml:space="preserve">CI/CD Tools: </w:t>
                    </w:r>
                  </w:p>
                  <w:p w14:paraId="03A4B8F7" w14:textId="6B45894F" w:rsidR="00E97679" w:rsidRPr="00D76A4D" w:rsidRDefault="00E97679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Azure DevOps</w:t>
                    </w:r>
                  </w:p>
                  <w:p w14:paraId="5D5085B5" w14:textId="0586F6DF" w:rsidR="00B86DE0" w:rsidRPr="00D76A4D" w:rsidRDefault="00B86DE0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D76A4D">
                      <w:rPr>
                        <w:rFonts w:ascii="Montserrat" w:hAnsi="Montserrat"/>
                      </w:rPr>
                      <w:t>GIT</w:t>
                    </w:r>
                  </w:p>
                  <w:p w14:paraId="7C65F747" w14:textId="77777777" w:rsidR="000E2950" w:rsidRPr="00D76A4D" w:rsidRDefault="000E2950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410416A5" w14:textId="08377499" w:rsidR="000E2950" w:rsidRPr="00D76A4D" w:rsidRDefault="00AB54C4" w:rsidP="000E2950">
                    <w:pPr>
                      <w:spacing w:after="0"/>
                      <w:rPr>
                        <w:rFonts w:ascii="Montserrat" w:hAnsi="Montserrat"/>
                        <w:b/>
                        <w:bCs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</w:rPr>
                      <w:t>Azure</w:t>
                    </w:r>
                    <w:r w:rsidR="000E2950" w:rsidRPr="00D76A4D">
                      <w:rPr>
                        <w:rFonts w:ascii="Montserrat" w:hAnsi="Montserrat"/>
                        <w:b/>
                        <w:bCs/>
                      </w:rPr>
                      <w:t xml:space="preserve">: </w:t>
                    </w:r>
                  </w:p>
                  <w:p w14:paraId="14361345" w14:textId="77777777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Azure Functions</w:t>
                    </w:r>
                  </w:p>
                  <w:p w14:paraId="455435E8" w14:textId="77777777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Azure Logic Apps</w:t>
                    </w:r>
                  </w:p>
                  <w:p w14:paraId="26755B4F" w14:textId="2F39B6E4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Azure Messaging service</w:t>
                    </w:r>
                  </w:p>
                  <w:p w14:paraId="25193EBB" w14:textId="2A485703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 xml:space="preserve">Azure </w:t>
                    </w:r>
                    <w:r>
                      <w:rPr>
                        <w:rFonts w:ascii="Montserrat" w:hAnsi="Montserrat"/>
                      </w:rPr>
                      <w:t>APIM</w:t>
                    </w:r>
                  </w:p>
                  <w:p w14:paraId="70341D0E" w14:textId="77777777" w:rsidR="00AB54C4" w:rsidRDefault="00AB54C4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Azure App Services</w:t>
                    </w:r>
                  </w:p>
                  <w:p w14:paraId="54274487" w14:textId="79FB4632" w:rsidR="00834B2C" w:rsidRDefault="00834B2C" w:rsidP="00770E7E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 xml:space="preserve">Azure </w:t>
                    </w:r>
                    <w:r>
                      <w:rPr>
                        <w:rFonts w:ascii="Montserrat" w:hAnsi="Montserrat"/>
                      </w:rPr>
                      <w:t>Networking</w:t>
                    </w:r>
                  </w:p>
                  <w:p w14:paraId="4456D744" w14:textId="77777777" w:rsidR="00AB54C4" w:rsidRP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</w:p>
                  <w:p w14:paraId="6E77B752" w14:textId="613D08B3" w:rsidR="00AB54C4" w:rsidRPr="00AB54C4" w:rsidRDefault="00AB54C4" w:rsidP="00AB54C4">
                    <w:pPr>
                      <w:spacing w:after="0"/>
                      <w:rPr>
                        <w:rFonts w:ascii="Montserrat" w:hAnsi="Montserrat"/>
                        <w:b/>
                        <w:bCs/>
                        <w:lang w:val="en-IN"/>
                      </w:rPr>
                    </w:pPr>
                    <w:r w:rsidRPr="00AB54C4">
                      <w:rPr>
                        <w:rFonts w:ascii="Montserrat" w:hAnsi="Montserrat"/>
                        <w:b/>
                        <w:bCs/>
                        <w:lang w:val="en-IN"/>
                      </w:rPr>
                      <w:t>AWS:</w:t>
                    </w:r>
                  </w:p>
                  <w:p w14:paraId="5B9A1115" w14:textId="77777777" w:rsid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AWS Lambda</w:t>
                    </w:r>
                  </w:p>
                  <w:p w14:paraId="3B18BB77" w14:textId="015CAE5F" w:rsid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  <w:r w:rsidRPr="00AB54C4">
                      <w:rPr>
                        <w:rFonts w:ascii="Montserrat" w:hAnsi="Montserrat"/>
                      </w:rPr>
                      <w:t>AWS CloudFront</w:t>
                    </w:r>
                  </w:p>
                  <w:p w14:paraId="2D526A98" w14:textId="1898EF1E" w:rsidR="00AB54C4" w:rsidRDefault="00AB54C4" w:rsidP="00AB54C4">
                    <w:pPr>
                      <w:spacing w:after="0"/>
                      <w:rPr>
                        <w:rFonts w:ascii="Montserrat" w:hAnsi="Montserrat"/>
                      </w:rPr>
                    </w:pPr>
                    <w:r>
                      <w:rPr>
                        <w:rFonts w:ascii="Montserrat" w:hAnsi="Montserrat"/>
                      </w:rPr>
                      <w:t>AWS Messaging Service</w:t>
                    </w:r>
                  </w:p>
                  <w:p w14:paraId="3B96DE76" w14:textId="3B1ED861" w:rsidR="00AB54C4" w:rsidRPr="00D76A4D" w:rsidRDefault="00AB54C4" w:rsidP="00AB54C4">
                    <w:pPr>
                      <w:spacing w:after="0"/>
                      <w:rPr>
                        <w:rFonts w:ascii="Montserrat" w:hAnsi="Montserrat"/>
                        <w:lang w:val="en-IN"/>
                      </w:rPr>
                    </w:pPr>
                    <w:r>
                      <w:rPr>
                        <w:rFonts w:ascii="Montserrat" w:hAnsi="Montserrat"/>
                      </w:rPr>
                      <w:t xml:space="preserve">AWS </w:t>
                    </w:r>
                    <w:r w:rsidRPr="00AB54C4">
                      <w:rPr>
                        <w:rFonts w:ascii="Montserrat" w:hAnsi="Montserrat"/>
                      </w:rPr>
                      <w:t>DynamoDB</w:t>
                    </w:r>
                  </w:p>
                </w:txbxContent>
              </v:textbox>
            </v:shape>
          </w:pict>
        </mc:Fallback>
      </mc:AlternateContent>
    </w:r>
    <w:r w:rsidR="00F82A5D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31584" behindDoc="0" locked="0" layoutInCell="1" allowOverlap="1" wp14:anchorId="593A7170" wp14:editId="7C26429B">
              <wp:simplePos x="0" y="0"/>
              <wp:positionH relativeFrom="page">
                <wp:posOffset>2609850</wp:posOffset>
              </wp:positionH>
              <wp:positionV relativeFrom="paragraph">
                <wp:posOffset>5155565</wp:posOffset>
              </wp:positionV>
              <wp:extent cx="5324475" cy="1905000"/>
              <wp:effectExtent l="0" t="0" r="0" b="0"/>
              <wp:wrapNone/>
              <wp:docPr id="197698311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4475" cy="1905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9165C31" w14:textId="7C0D6454" w:rsidR="0022608D" w:rsidRPr="00746E37" w:rsidRDefault="0022608D" w:rsidP="0022608D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834B2C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Integration</w:t>
                          </w:r>
                          <w:r w:rsidR="00834B2C"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834B2C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Developer</w:t>
                          </w:r>
                          <w:r w:rsidR="00834B2C"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| </w:t>
                          </w:r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Marketplace Integration Listing</w:t>
                          </w:r>
                        </w:p>
                        <w:p w14:paraId="3DBF73AA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Spearheaded the design and implementation of a product listing architecture for AWS, GCP, and Azure marketplaces using Node.js and Express.</w:t>
                          </w:r>
                        </w:p>
                        <w:p w14:paraId="26FCE509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Developed an end-to-end, automated solution leveraging iPaaS integration to streamline multi-cloud product listings.</w:t>
                          </w:r>
                        </w:p>
                        <w:p w14:paraId="65D2A5CF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Collaborated with cross-functional stakeholders to define and optimize seamless listing processes across cloud platforms.</w:t>
                          </w:r>
                        </w:p>
                        <w:p w14:paraId="31FD9B87" w14:textId="77777777" w:rsidR="0042606A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Engineered scalable, modular APIs tailored to marketplace-specific requirements and product configurations.</w:t>
                          </w:r>
                        </w:p>
                        <w:p w14:paraId="4243CAB6" w14:textId="14523D12" w:rsidR="00D83E77" w:rsidRPr="00746E37" w:rsidRDefault="0042606A" w:rsidP="0042606A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2606A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Enhanced automation workflows to accelerate product updates and deployments across major cloud environments.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93A7170" id="Text Box 2" o:spid="_x0000_s1027" type="#_x0000_t202" style="position:absolute;left:0;text-align:left;margin-left:205.5pt;margin-top:405.95pt;width:419.25pt;height:150pt;z-index:251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" filled="f" stroked="f" strokeweight=".5pt">
              <v:textbox>
                <w:txbxContent>
                  <w:p w14:paraId="19165C31" w14:textId="7C0D6454" w:rsidR="0022608D" w:rsidRPr="00746E37" w:rsidRDefault="0022608D" w:rsidP="0022608D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834B2C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Integration</w:t>
                    </w:r>
                    <w:r w:rsidR="00834B2C"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="00834B2C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Developer</w:t>
                    </w:r>
                    <w:r w:rsidR="00834B2C"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| </w:t>
                    </w:r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Marketplace Integration Listing</w:t>
                    </w:r>
                  </w:p>
                  <w:p w14:paraId="3DBF73AA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Spearheaded the design and implementation of a product listing architecture for AWS, GCP, and Azure marketplaces using Node.js and Express.</w:t>
                    </w:r>
                  </w:p>
                  <w:p w14:paraId="26FCE509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Developed an end-to-end, automated solution leveraging iPaaS integration to streamline multi-cloud product listings.</w:t>
                    </w:r>
                  </w:p>
                  <w:p w14:paraId="65D2A5CF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Collaborated with cross-functional stakeholders to define and optimize seamless listing processes across cloud platforms.</w:t>
                    </w:r>
                  </w:p>
                  <w:p w14:paraId="31FD9B87" w14:textId="77777777" w:rsidR="0042606A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Engineered scalable, modular APIs tailored to marketplace-specific requirements and product configurations.</w:t>
                    </w:r>
                  </w:p>
                  <w:p w14:paraId="4243CAB6" w14:textId="14523D12" w:rsidR="00D83E77" w:rsidRPr="00746E37" w:rsidRDefault="0042606A" w:rsidP="0042606A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2606A">
                      <w:rPr>
                        <w:rFonts w:ascii="Montserrat" w:hAnsi="Montserrat"/>
                        <w:sz w:val="18"/>
                        <w:szCs w:val="18"/>
                      </w:rPr>
                      <w:t>Enhanced automation workflows to accelerate product updates and deployments across major cloud environments.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00FEC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487232" behindDoc="0" locked="0" layoutInCell="1" allowOverlap="1" wp14:anchorId="221DC29C" wp14:editId="401BADFD">
              <wp:simplePos x="0" y="0"/>
              <wp:positionH relativeFrom="page">
                <wp:posOffset>2609850</wp:posOffset>
              </wp:positionH>
              <wp:positionV relativeFrom="paragraph">
                <wp:posOffset>964565</wp:posOffset>
              </wp:positionV>
              <wp:extent cx="5124450" cy="981075"/>
              <wp:effectExtent l="0" t="0" r="0" b="9525"/>
              <wp:wrapNone/>
              <wp:docPr id="3980397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24450" cy="9810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250B2FF" w14:textId="6516B3D5" w:rsidR="00400FEC" w:rsidRDefault="00834B2C" w:rsidP="0017576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400FEC" w:rsidRPr="00400FE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 xml:space="preserve"> years as a Software Developer, specializing in enterprise-grade Azure integration solutions.</w:t>
                          </w:r>
                        </w:p>
                        <w:p w14:paraId="28794BB5" w14:textId="00F33652" w:rsidR="00400FEC" w:rsidRDefault="00400FEC" w:rsidP="0017576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 xml:space="preserve">Expertise in Azure PaaS, and </w:t>
                          </w:r>
                          <w:r w:rsidR="0073651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>B</w:t>
                          </w:r>
                          <w:r w:rsidRPr="00400FE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>ackend development for cloud-native applications.</w:t>
                          </w:r>
                        </w:p>
                        <w:p w14:paraId="5EF553E3" w14:textId="671093EA" w:rsidR="001A6DD6" w:rsidRPr="00C16511" w:rsidRDefault="00400FEC" w:rsidP="0017576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noProof/>
                              <w:sz w:val="18"/>
                              <w:szCs w:val="18"/>
                            </w:rPr>
                            <w:t>Strong problem-solving, automation, and DevOps skills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1DC29C" id="_x0000_s1028" type="#_x0000_t202" style="position:absolute;left:0;text-align:left;margin-left:205.5pt;margin-top:75.95pt;width:403.5pt;height:77.25pt;z-index: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" fillcolor="white [3201]" stroked="f" strokeweight=".5pt">
              <v:textbox>
                <w:txbxContent>
                  <w:p w14:paraId="5250B2FF" w14:textId="6516B3D5" w:rsidR="00400FEC" w:rsidRDefault="00834B2C" w:rsidP="0017576E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>3</w:t>
                    </w:r>
                    <w:r w:rsidR="00400FEC" w:rsidRPr="00400FE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 xml:space="preserve"> years as a Software Developer, specializing in enterprise-grade Azure integration solutions.</w:t>
                    </w:r>
                  </w:p>
                  <w:p w14:paraId="28794BB5" w14:textId="00F33652" w:rsidR="00400FEC" w:rsidRDefault="00400FEC" w:rsidP="0017576E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00FE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 xml:space="preserve">Expertise in Azure PaaS, and </w:t>
                    </w:r>
                    <w:r w:rsidR="0073651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>B</w:t>
                    </w:r>
                    <w:r w:rsidRPr="00400FE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>ackend development for cloud-native applications.</w:t>
                    </w:r>
                  </w:p>
                  <w:p w14:paraId="5EF553E3" w14:textId="671093EA" w:rsidR="001A6DD6" w:rsidRPr="00C16511" w:rsidRDefault="00400FEC" w:rsidP="0017576E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400FEC">
                      <w:rPr>
                        <w:rFonts w:ascii="Montserrat" w:hAnsi="Montserrat"/>
                        <w:noProof/>
                        <w:sz w:val="18"/>
                        <w:szCs w:val="18"/>
                      </w:rPr>
                      <w:t>Strong problem-solving, automation, and DevOps skills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6C2FAF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93088" behindDoc="0" locked="0" layoutInCell="1" allowOverlap="1" wp14:anchorId="4E304C85" wp14:editId="1222DE71">
              <wp:simplePos x="0" y="0"/>
              <wp:positionH relativeFrom="margin">
                <wp:posOffset>2137410</wp:posOffset>
              </wp:positionH>
              <wp:positionV relativeFrom="paragraph">
                <wp:posOffset>843280</wp:posOffset>
              </wp:positionV>
              <wp:extent cx="4683125" cy="7620"/>
              <wp:effectExtent l="0" t="0" r="22225" b="30480"/>
              <wp:wrapNone/>
              <wp:docPr id="286309108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683125" cy="7620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FF178E" id="Straight Connector 54" o:spid="_x0000_s1026" style="position:absolute;flip:y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8.3pt,66.4pt" to="537.05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" strokecolor="#c00000" strokeweight=".5pt">
              <v:stroke joinstyle="miter"/>
              <w10:wrap anchorx="margin"/>
            </v:line>
          </w:pict>
        </mc:Fallback>
      </mc:AlternateContent>
    </w:r>
    <w:r w:rsidR="00F66C5B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24416" behindDoc="0" locked="0" layoutInCell="1" allowOverlap="1" wp14:anchorId="66251B5C" wp14:editId="04E48ACC">
              <wp:simplePos x="0" y="0"/>
              <wp:positionH relativeFrom="page">
                <wp:posOffset>2609850</wp:posOffset>
              </wp:positionH>
              <wp:positionV relativeFrom="paragraph">
                <wp:posOffset>3317240</wp:posOffset>
              </wp:positionV>
              <wp:extent cx="5162550" cy="1353820"/>
              <wp:effectExtent l="0" t="0" r="19050" b="17780"/>
              <wp:wrapNone/>
              <wp:docPr id="1534404661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62550" cy="13538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263FFAE6" w14:textId="784769FA" w:rsidR="00447091" w:rsidRPr="00746E37" w:rsidRDefault="00447091" w:rsidP="00447091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Role: </w:t>
                          </w:r>
                          <w:r w:rsidR="00834B2C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Integration</w:t>
                          </w:r>
                          <w:r w:rsidR="00834B2C"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834B2C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Developer</w:t>
                          </w:r>
                          <w:r w:rsidR="00834B2C"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Pr="00746E37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| </w:t>
                          </w:r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Azure Automation as a Service</w:t>
                          </w:r>
                        </w:p>
                        <w:p w14:paraId="7F141801" w14:textId="77777777" w:rsidR="0025092F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Developed and maintained an end-to-end deployment, monitoring, and cost visualization codebase for Azure resources.</w:t>
                          </w:r>
                        </w:p>
                        <w:p w14:paraId="47172C39" w14:textId="77777777" w:rsidR="0025092F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Integrated Power BI with embedded tokens to deliver interactive cost tracking reports.</w:t>
                          </w:r>
                        </w:p>
                        <w:p w14:paraId="3028793B" w14:textId="77777777" w:rsidR="0025092F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Automated VM operations using Cron Jobs.</w:t>
                          </w:r>
                        </w:p>
                        <w:p w14:paraId="1D4E1CB0" w14:textId="71464741" w:rsidR="002368FC" w:rsidRPr="00913A45" w:rsidRDefault="0025092F" w:rsidP="00913A45">
                          <w:pPr>
                            <w:pStyle w:val="ListParagraph"/>
                            <w:numPr>
                              <w:ilvl w:val="0"/>
                              <w:numId w:val="15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Created MSSQL stored procedures, triggers, and scheduled tasks for streamlined workflow automation.</w:t>
                          </w:r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br/>
                            <w:t xml:space="preserve">• Leveraged Azure Storage and Functions to automate Terraform-based deployment </w:t>
                          </w:r>
                          <w:proofErr w:type="spellStart"/>
                          <w:proofErr w:type="gramStart"/>
                          <w:r w:rsidRPr="0025092F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pipelines.</w:t>
                          </w:r>
                          <w:r w:rsidR="00913A45" w:rsidRPr="00913A45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deployments</w:t>
                          </w:r>
                          <w:proofErr w:type="spellEnd"/>
                          <w:proofErr w:type="gramEnd"/>
                          <w:r w:rsidR="00913A45" w:rsidRPr="00913A45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251B5C" id="_x0000_s1029" type="#_x0000_t202" style="position:absolute;left:0;text-align:left;margin-left:205.5pt;margin-top:261.2pt;width:406.5pt;height:106.6pt;z-index:2513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" fillcolor="white [3201]" strokecolor="white [3212]" strokeweight=".5pt">
              <v:textbox>
                <w:txbxContent>
                  <w:p w14:paraId="263FFAE6" w14:textId="784769FA" w:rsidR="00447091" w:rsidRPr="00746E37" w:rsidRDefault="00447091" w:rsidP="00447091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Role: </w:t>
                    </w:r>
                    <w:r w:rsidR="00834B2C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Integration</w:t>
                    </w:r>
                    <w:r w:rsidR="00834B2C"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="00834B2C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Developer</w:t>
                    </w:r>
                    <w:r w:rsidR="00834B2C"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Pr="00746E37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| </w:t>
                    </w:r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Azure Automation as a Service</w:t>
                    </w:r>
                  </w:p>
                  <w:p w14:paraId="7F141801" w14:textId="77777777" w:rsidR="0025092F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Developed and maintained an end-to-end deployment, monitoring, and cost visualization codebase for Azure resources.</w:t>
                    </w:r>
                  </w:p>
                  <w:p w14:paraId="47172C39" w14:textId="77777777" w:rsidR="0025092F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Integrated Power BI with embedded tokens to deliver interactive cost tracking reports.</w:t>
                    </w:r>
                  </w:p>
                  <w:p w14:paraId="3028793B" w14:textId="77777777" w:rsidR="0025092F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Automated VM operations using Cron Jobs.</w:t>
                    </w:r>
                  </w:p>
                  <w:p w14:paraId="1D4E1CB0" w14:textId="71464741" w:rsidR="002368FC" w:rsidRPr="00913A45" w:rsidRDefault="0025092F" w:rsidP="00913A45">
                    <w:pPr>
                      <w:pStyle w:val="ListParagraph"/>
                      <w:numPr>
                        <w:ilvl w:val="0"/>
                        <w:numId w:val="15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Created MSSQL stored procedures, triggers, and scheduled tasks for streamlined workflow automation.</w:t>
                    </w:r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br/>
                      <w:t xml:space="preserve">• Leveraged Azure Storage and Functions to automate Terraform-based deployment </w:t>
                    </w:r>
                    <w:proofErr w:type="spellStart"/>
                    <w:proofErr w:type="gramStart"/>
                    <w:r w:rsidRPr="0025092F">
                      <w:rPr>
                        <w:rFonts w:ascii="Montserrat" w:hAnsi="Montserrat"/>
                        <w:sz w:val="18"/>
                        <w:szCs w:val="18"/>
                      </w:rPr>
                      <w:t>pipelines.</w:t>
                    </w:r>
                    <w:r w:rsidR="00913A45" w:rsidRPr="00913A45">
                      <w:rPr>
                        <w:rFonts w:ascii="Montserrat" w:hAnsi="Montserrat"/>
                        <w:sz w:val="18"/>
                        <w:szCs w:val="18"/>
                      </w:rPr>
                      <w:t>deployments</w:t>
                    </w:r>
                    <w:proofErr w:type="spellEnd"/>
                    <w:proofErr w:type="gramEnd"/>
                    <w:r w:rsidR="00913A45" w:rsidRPr="00913A45">
                      <w:rPr>
                        <w:rFonts w:ascii="Montserrat" w:hAnsi="Montserrat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66C5B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21344" behindDoc="0" locked="0" layoutInCell="1" allowOverlap="1" wp14:anchorId="4CA4878E" wp14:editId="6333AA84">
              <wp:simplePos x="0" y="0"/>
              <wp:positionH relativeFrom="page">
                <wp:posOffset>2609215</wp:posOffset>
              </wp:positionH>
              <wp:positionV relativeFrom="paragraph">
                <wp:posOffset>2021840</wp:posOffset>
              </wp:positionV>
              <wp:extent cx="5153025" cy="1224915"/>
              <wp:effectExtent l="0" t="0" r="9525" b="9525"/>
              <wp:wrapNone/>
              <wp:docPr id="844730749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122491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FC88939" w14:textId="37C5BE57" w:rsidR="00C543B8" w:rsidRPr="00C16511" w:rsidRDefault="00417EAC" w:rsidP="002368FC">
                          <w:pPr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Role:</w:t>
                          </w:r>
                          <w:r w:rsidR="00834B2C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FF3600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Backend</w:t>
                          </w:r>
                          <w:r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834B2C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Developer</w:t>
                          </w:r>
                          <w:r w:rsidRPr="00C16511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| </w:t>
                          </w:r>
                          <w:proofErr w:type="spellStart"/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>NexusOne</w:t>
                          </w:r>
                          <w:proofErr w:type="spellEnd"/>
                          <w:r w:rsidR="00F82A5D" w:rsidRPr="00F82A5D">
                            <w:rPr>
                              <w:rFonts w:ascii="Montserrat" w:hAnsi="Montserrat"/>
                              <w:b/>
                              <w:bCs/>
                              <w:sz w:val="18"/>
                              <w:szCs w:val="18"/>
                            </w:rPr>
                            <w:t xml:space="preserve"> Integration Dashboard</w:t>
                          </w:r>
                        </w:p>
                        <w:p w14:paraId="679C37AE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 xml:space="preserve">Led the </w:t>
                          </w:r>
                          <w:proofErr w:type="spellStart"/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IaC</w:t>
                          </w:r>
                          <w:proofErr w:type="spellEnd"/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 xml:space="preserve">-based backend deployment and developed OData APIs for </w:t>
                          </w:r>
                          <w:proofErr w:type="spellStart"/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NexusOne</w:t>
                          </w:r>
                          <w:proofErr w:type="spellEnd"/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 xml:space="preserve"> Dashboard.</w:t>
                          </w:r>
                        </w:p>
                        <w:p w14:paraId="22FF537A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Architected scalable OData APIs for robust integration monitoring.</w:t>
                          </w:r>
                        </w:p>
                        <w:p w14:paraId="289B6ACC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Implemented Entity Framework Core (code-first) for efficient data modeling.</w:t>
                          </w:r>
                        </w:p>
                        <w:p w14:paraId="50EF5F10" w14:textId="77777777" w:rsidR="00ED14FD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Incorporated Audit.NET for comprehensive database auditing.</w:t>
                          </w:r>
                        </w:p>
                        <w:p w14:paraId="6B1C4934" w14:textId="18D8D1A5" w:rsidR="00312235" w:rsidRPr="00C16511" w:rsidRDefault="00ED14FD" w:rsidP="00ED14FD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</w:pPr>
                          <w:r w:rsidRPr="00ED14FD">
                            <w:rPr>
                              <w:rFonts w:ascii="Montserrat" w:hAnsi="Montserrat"/>
                              <w:sz w:val="18"/>
                              <w:szCs w:val="18"/>
                            </w:rPr>
                            <w:t>Boosted performance via asynchronous transaction updates and parallel processing.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CA4878E" id="_x0000_s1030" type="#_x0000_t202" style="position:absolute;left:0;text-align:left;margin-left:205.45pt;margin-top:159.2pt;width:405.75pt;height:96.45pt;z-index:251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" fillcolor="white [3201]" stroked="f" strokeweight=".5pt">
              <v:textbox>
                <w:txbxContent>
                  <w:p w14:paraId="1FC88939" w14:textId="37C5BE57" w:rsidR="00C543B8" w:rsidRPr="00C16511" w:rsidRDefault="00417EAC" w:rsidP="002368FC">
                    <w:pPr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</w:pPr>
                    <w:r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Role:</w:t>
                    </w:r>
                    <w:r w:rsidR="00834B2C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="00FF3600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Backend</w:t>
                    </w:r>
                    <w:r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="00834B2C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Developer</w:t>
                    </w:r>
                    <w:r w:rsidRPr="00C16511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| </w:t>
                    </w:r>
                    <w:proofErr w:type="spellStart"/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>NexusOne</w:t>
                    </w:r>
                    <w:proofErr w:type="spellEnd"/>
                    <w:r w:rsidR="00F82A5D" w:rsidRPr="00F82A5D">
                      <w:rPr>
                        <w:rFonts w:ascii="Montserrat" w:hAnsi="Montserrat"/>
                        <w:b/>
                        <w:bCs/>
                        <w:sz w:val="18"/>
                        <w:szCs w:val="18"/>
                      </w:rPr>
                      <w:t xml:space="preserve"> Integration Dashboard</w:t>
                    </w:r>
                  </w:p>
                  <w:p w14:paraId="679C37AE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 xml:space="preserve">Led the </w:t>
                    </w:r>
                    <w:proofErr w:type="spellStart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IaC</w:t>
                    </w:r>
                    <w:proofErr w:type="spellEnd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 xml:space="preserve">-based backend deployment and developed OData APIs for </w:t>
                    </w:r>
                    <w:proofErr w:type="spellStart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NexusOne</w:t>
                    </w:r>
                    <w:proofErr w:type="spellEnd"/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 xml:space="preserve"> Dashboard.</w:t>
                    </w:r>
                  </w:p>
                  <w:p w14:paraId="22FF537A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Architected scalable OData APIs for robust integration monitoring.</w:t>
                    </w:r>
                  </w:p>
                  <w:p w14:paraId="289B6ACC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Implemented Entity Framework Core (code-first) for efficient data modeling.</w:t>
                    </w:r>
                  </w:p>
                  <w:p w14:paraId="50EF5F10" w14:textId="77777777" w:rsidR="00ED14FD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Incorporated Audit.NET for comprehensive database auditing.</w:t>
                    </w:r>
                  </w:p>
                  <w:p w14:paraId="6B1C4934" w14:textId="18D8D1A5" w:rsidR="00312235" w:rsidRPr="00C16511" w:rsidRDefault="00ED14FD" w:rsidP="00ED14FD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rFonts w:ascii="Montserrat" w:hAnsi="Montserrat"/>
                        <w:sz w:val="18"/>
                        <w:szCs w:val="18"/>
                      </w:rPr>
                    </w:pPr>
                    <w:r w:rsidRPr="00ED14FD">
                      <w:rPr>
                        <w:rFonts w:ascii="Montserrat" w:hAnsi="Montserrat"/>
                        <w:sz w:val="18"/>
                        <w:szCs w:val="18"/>
                      </w:rPr>
                      <w:t>Boosted performance via asynchronous transaction updates and parallel processing.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66C5B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970560" behindDoc="0" locked="0" layoutInCell="1" allowOverlap="1" wp14:anchorId="614790CB" wp14:editId="24B2CFF7">
              <wp:simplePos x="0" y="0"/>
              <wp:positionH relativeFrom="page">
                <wp:posOffset>2609850</wp:posOffset>
              </wp:positionH>
              <wp:positionV relativeFrom="paragraph">
                <wp:posOffset>574040</wp:posOffset>
              </wp:positionV>
              <wp:extent cx="5153025" cy="381635"/>
              <wp:effectExtent l="0" t="0" r="0" b="0"/>
              <wp:wrapNone/>
              <wp:docPr id="8558910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381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D65466E" w14:textId="4169A835" w:rsidR="001A7B76" w:rsidRPr="003508C5" w:rsidRDefault="001A7B76" w:rsidP="001A7B76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SUMMARY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14790CB" id="Text Box 52" o:spid="_x0000_s1031" type="#_x0000_t202" style="position:absolute;left:0;text-align:left;margin-left:205.5pt;margin-top:45.2pt;width:405.75pt;height:30.05pt;z-index:2519705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" filled="f" stroked="f" strokeweight=".5pt">
              <v:textbox>
                <w:txbxContent>
                  <w:p w14:paraId="1D65466E" w14:textId="4169A835" w:rsidR="001A7B76" w:rsidRPr="003508C5" w:rsidRDefault="001A7B76" w:rsidP="001A7B76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SUMMARY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F66C5B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963392" behindDoc="0" locked="0" layoutInCell="1" allowOverlap="1" wp14:anchorId="199332F5" wp14:editId="6385F271">
              <wp:simplePos x="0" y="0"/>
              <wp:positionH relativeFrom="page">
                <wp:posOffset>2609850</wp:posOffset>
              </wp:positionH>
              <wp:positionV relativeFrom="paragraph">
                <wp:posOffset>1631315</wp:posOffset>
              </wp:positionV>
              <wp:extent cx="5153025" cy="381635"/>
              <wp:effectExtent l="0" t="0" r="0" b="0"/>
              <wp:wrapNone/>
              <wp:docPr id="578770153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381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048247C" w14:textId="192CFF37" w:rsidR="003508C5" w:rsidRPr="003508C5" w:rsidRDefault="003508C5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 w:rsidRPr="003508C5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PROJECT EXPERIENCES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199332F5" id="_x0000_s1032" type="#_x0000_t202" style="position:absolute;left:0;text-align:left;margin-left:205.5pt;margin-top:128.45pt;width:405.75pt;height:30.05pt;z-index:2519633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" filled="f" stroked="f" strokeweight=".5pt">
              <v:textbox>
                <w:txbxContent>
                  <w:p w14:paraId="6048247C" w14:textId="192CFF37" w:rsidR="003508C5" w:rsidRPr="003508C5" w:rsidRDefault="003508C5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</w:pPr>
                    <w:r w:rsidRPr="003508C5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PROJECT EXPERIENCES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301A07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977728" behindDoc="0" locked="0" layoutInCell="1" allowOverlap="1" wp14:anchorId="2F28D1F3" wp14:editId="3CC4C8EE">
              <wp:simplePos x="0" y="0"/>
              <wp:positionH relativeFrom="page">
                <wp:posOffset>2609850</wp:posOffset>
              </wp:positionH>
              <wp:positionV relativeFrom="paragraph">
                <wp:posOffset>4774565</wp:posOffset>
              </wp:positionV>
              <wp:extent cx="5153025" cy="381635"/>
              <wp:effectExtent l="0" t="0" r="0" b="0"/>
              <wp:wrapNone/>
              <wp:docPr id="611217166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53025" cy="381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8E56B2" w14:textId="7B2379E3" w:rsidR="001A7B76" w:rsidRPr="003508C5" w:rsidRDefault="001A7B76" w:rsidP="001A7B76">
                          <w:pP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 xml:space="preserve">OTHER </w:t>
                          </w:r>
                          <w:r w:rsidRPr="003508C5">
                            <w:rPr>
                              <w:rFonts w:ascii="Montserrat" w:hAnsi="Montserrat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PROJECT EXPERIENCES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F28D1F3" id="_x0000_s1033" type="#_x0000_t202" style="position:absolute;left:0;text-align:left;margin-left:205.5pt;margin-top:375.95pt;width:405.75pt;height:30.05pt;z-index:2519777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" filled="f" stroked="f" strokeweight=".5pt">
              <v:textbox>
                <w:txbxContent>
                  <w:p w14:paraId="768E56B2" w14:textId="7B2379E3" w:rsidR="001A7B76" w:rsidRPr="003508C5" w:rsidRDefault="001A7B76" w:rsidP="001A7B76">
                    <w:pP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</w:pPr>
                    <w:r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 xml:space="preserve">OTHER </w:t>
                    </w:r>
                    <w:r w:rsidRPr="003508C5">
                      <w:rPr>
                        <w:rFonts w:ascii="Montserrat" w:hAnsi="Montserrat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PROJECT EXPERIENCES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627B0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2004352" behindDoc="0" locked="0" layoutInCell="1" allowOverlap="1" wp14:anchorId="48E57A4A" wp14:editId="161C4673">
              <wp:simplePos x="0" y="0"/>
              <wp:positionH relativeFrom="margin">
                <wp:posOffset>2136140</wp:posOffset>
              </wp:positionH>
              <wp:positionV relativeFrom="paragraph">
                <wp:posOffset>5061889</wp:posOffset>
              </wp:positionV>
              <wp:extent cx="4683318" cy="7951"/>
              <wp:effectExtent l="0" t="0" r="22225" b="30480"/>
              <wp:wrapNone/>
              <wp:docPr id="1255768540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683318" cy="7951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725E6C" id="Straight Connector 54" o:spid="_x0000_s1026" style="position:absolute;flip:y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8.2pt,398.55pt" to="536.95pt,39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" strokecolor="#c00000" strokeweight=".5pt">
              <v:stroke joinstyle="miter"/>
              <w10:wrap anchorx="margin"/>
            </v:line>
          </w:pict>
        </mc:Fallback>
      </mc:AlternateContent>
    </w:r>
    <w:r w:rsidR="004627B0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99232" behindDoc="0" locked="0" layoutInCell="1" allowOverlap="1" wp14:anchorId="690F71C8" wp14:editId="5F3FEFBF">
              <wp:simplePos x="0" y="0"/>
              <wp:positionH relativeFrom="margin">
                <wp:align>right</wp:align>
              </wp:positionH>
              <wp:positionV relativeFrom="paragraph">
                <wp:posOffset>1898319</wp:posOffset>
              </wp:positionV>
              <wp:extent cx="4683318" cy="7951"/>
              <wp:effectExtent l="0" t="0" r="22225" b="30480"/>
              <wp:wrapNone/>
              <wp:docPr id="583835806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683318" cy="7951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F09718" id="Straight Connector 54" o:spid="_x0000_s1026" style="position:absolute;flip:y;z-index:251999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17.55pt,149.45pt" to="686.3pt,1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" strokecolor="#c00000" strokeweight=".5pt">
              <v:stroke joinstyle="miter"/>
              <w10:wrap anchorx="margin"/>
            </v:line>
          </w:pict>
        </mc:Fallback>
      </mc:AlternateContent>
    </w:r>
    <w:r w:rsidR="00D76A4D" w:rsidRPr="00FA3062">
      <w:rPr>
        <w:rFonts w:ascii="Montserrat" w:hAnsi="Montserrat"/>
        <w:b/>
        <w:bCs/>
        <w:noProof/>
        <w:color w:val="C00000"/>
        <w:sz w:val="32"/>
        <w:szCs w:val="32"/>
      </w:rPr>
      <mc:AlternateContent>
        <mc:Choice Requires="wps">
          <w:drawing>
            <wp:anchor distT="0" distB="0" distL="114300" distR="114300" simplePos="0" relativeHeight="251866112" behindDoc="0" locked="0" layoutInCell="1" allowOverlap="1" wp14:anchorId="16F7BD98" wp14:editId="0C21FE46">
              <wp:simplePos x="0" y="0"/>
              <wp:positionH relativeFrom="column">
                <wp:posOffset>2137741</wp:posOffset>
              </wp:positionH>
              <wp:positionV relativeFrom="paragraph">
                <wp:posOffset>361315</wp:posOffset>
              </wp:positionV>
              <wp:extent cx="0" cy="12117705"/>
              <wp:effectExtent l="0" t="0" r="38100" b="36195"/>
              <wp:wrapNone/>
              <wp:docPr id="480184888" name="Straight Connector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0" cy="1211770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8F41FC" id="Straight Connector 40" o:spid="_x0000_s1026" style="position:absolute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35pt,28.45pt" to="168.35pt,9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" strokecolor="#dd8047 [3205]" strokeweight=".5pt">
              <v:stroke joinstyle="miter"/>
            </v:line>
          </w:pict>
        </mc:Fallback>
      </mc:AlternateContent>
    </w:r>
    <w:r w:rsidR="00B979A9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912192" behindDoc="0" locked="0" layoutInCell="1" allowOverlap="1" wp14:anchorId="2EAA4AB7" wp14:editId="0F2477E2">
              <wp:simplePos x="0" y="0"/>
              <wp:positionH relativeFrom="column">
                <wp:posOffset>-53644</wp:posOffset>
              </wp:positionH>
              <wp:positionV relativeFrom="paragraph">
                <wp:posOffset>622300</wp:posOffset>
              </wp:positionV>
              <wp:extent cx="1643606" cy="1516284"/>
              <wp:effectExtent l="0" t="0" r="0" b="8255"/>
              <wp:wrapNone/>
              <wp:docPr id="1958265853" name="Text Box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3606" cy="15162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2CE41FC" w14:textId="44416885" w:rsidR="00B979A9" w:rsidRPr="00F7709A" w:rsidRDefault="00B979A9" w:rsidP="00F7709A">
                          <w:pPr>
                            <w:jc w:val="center"/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  <w:r w:rsidRPr="00B979A9">
                            <w:rPr>
                              <w:noProof/>
                            </w:rPr>
                            <w:drawing>
                              <wp:inline distT="0" distB="0" distL="0" distR="0" wp14:anchorId="291FE324" wp14:editId="2015C06D">
                                <wp:extent cx="1124041" cy="1252705"/>
                                <wp:effectExtent l="57150" t="57150" r="57150" b="43180"/>
                                <wp:docPr id="1061714612" name="Picture 4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05342267" name="Picture 4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6945" b="694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24041" cy="1252705"/>
                                        </a:xfrm>
                                        <a:prstGeom prst="ellipse">
                                          <a:avLst/>
                                        </a:prstGeom>
                                        <a:ln w="63500" cap="rnd">
                                          <a:noFill/>
                                        </a:ln>
                                        <a:effectLst/>
                                        <a:scene3d>
                                          <a:camera prst="orthographicFront"/>
                                          <a:lightRig rig="contrasting" dir="t">
                                            <a:rot lat="0" lon="0" rev="3000000"/>
                                          </a:lightRig>
                                        </a:scene3d>
                                        <a:sp3d contourW="7620">
                                          <a:bevelT w="95250" h="31750"/>
                                          <a:contourClr>
                                            <a:srgbClr val="333333"/>
                                          </a:contourClr>
                                        </a:sp3d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EAA4AB7" id="Text Box 47" o:spid="_x0000_s1034" type="#_x0000_t202" style="position:absolute;left:0;text-align:left;margin-left:-4.2pt;margin-top:49pt;width:129.4pt;height:119.4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" fillcolor="white [3201]" stroked="f" strokeweight=".5pt">
              <v:textbox>
                <w:txbxContent>
                  <w:p w14:paraId="02CE41FC" w14:textId="44416885" w:rsidR="00B979A9" w:rsidRPr="00F7709A" w:rsidRDefault="00B979A9" w:rsidP="00F7709A">
                    <w:pPr>
                      <w:jc w:val="center"/>
                      <w:rPr>
                        <w:color w:val="FFFFFF" w:themeColor="background1"/>
                        <w14:textFill>
                          <w14:noFill/>
                        </w14:textFill>
                      </w:rPr>
                    </w:pPr>
                    <w:r w:rsidRPr="00B979A9">
                      <w:rPr>
                        <w:noProof/>
                      </w:rPr>
                      <w:drawing>
                        <wp:inline distT="0" distB="0" distL="0" distR="0" wp14:anchorId="291FE324" wp14:editId="2015C06D">
                          <wp:extent cx="1124041" cy="1252705"/>
                          <wp:effectExtent l="57150" t="57150" r="57150" b="43180"/>
                          <wp:docPr id="1061714612" name="Pictur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05342267" name="Picture 4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6945" b="694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24041" cy="1252705"/>
                                  </a:xfrm>
                                  <a:prstGeom prst="ellipse">
                                    <a:avLst/>
                                  </a:prstGeom>
                                  <a:ln w="63500" cap="rnd">
                                    <a:noFill/>
                                  </a:ln>
                                  <a:effectLst/>
                                  <a:scene3d>
                                    <a:camera prst="orthographicFront"/>
                                    <a:lightRig rig="contrasting" dir="t">
                                      <a:rot lat="0" lon="0" rev="3000000"/>
                                    </a:lightRig>
                                  </a:scene3d>
                                  <a:sp3d contourW="7620">
                                    <a:bevelT w="95250" h="31750"/>
                                    <a:contourClr>
                                      <a:srgbClr val="333333"/>
                                    </a:contourClr>
                                  </a:sp3d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6633AE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876352" behindDoc="0" locked="0" layoutInCell="1" allowOverlap="1" wp14:anchorId="5BA83ACB" wp14:editId="0517D247">
              <wp:simplePos x="0" y="0"/>
              <wp:positionH relativeFrom="margin">
                <wp:align>center</wp:align>
              </wp:positionH>
              <wp:positionV relativeFrom="paragraph">
                <wp:posOffset>-91440</wp:posOffset>
              </wp:positionV>
              <wp:extent cx="4898003" cy="357809"/>
              <wp:effectExtent l="0" t="0" r="0" b="4445"/>
              <wp:wrapNone/>
              <wp:docPr id="1276021091" name="Text Box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8003" cy="35780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7DE11B2" w14:textId="538F4899" w:rsidR="006633AE" w:rsidRPr="00400FEC" w:rsidRDefault="00400FEC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Shreeansh Srivastava</w:t>
                          </w:r>
                          <w:r w:rsidR="006633AE" w:rsidRPr="00400FE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 | </w:t>
                          </w:r>
                          <w:r w:rsidR="00834B2C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Software Developer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5BA83ACB" id="Text Box 42" o:spid="_x0000_s1035" type="#_x0000_t202" style="position:absolute;left:0;text-align:left;margin-left:0;margin-top:-7.2pt;width:385.65pt;height:28.15pt;z-index:2518763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" filled="f" stroked="f" strokeweight=".5pt">
              <v:textbox>
                <w:txbxContent>
                  <w:p w14:paraId="57DE11B2" w14:textId="538F4899" w:rsidR="006633AE" w:rsidRPr="00400FEC" w:rsidRDefault="00400FEC">
                    <w:pPr>
                      <w:rPr>
                        <w:color w:val="FFFFFF" w:themeColor="background1"/>
                        <w:sz w:val="20"/>
                        <w:szCs w:val="20"/>
                      </w:rPr>
                    </w:pPr>
                    <w:r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Shreeansh Srivastava</w:t>
                    </w:r>
                    <w:r w:rsidR="006633AE" w:rsidRPr="00400FE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 | </w:t>
                    </w:r>
                    <w:r w:rsidR="00834B2C">
                      <w:rPr>
                        <w:rFonts w:ascii="Montserrat" w:hAnsi="Montserrat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Software Developer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633AE">
      <w:rPr>
        <w:rFonts w:ascii="Montserrat" w:hAnsi="Montserrat"/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310080" behindDoc="0" locked="0" layoutInCell="1" allowOverlap="1" wp14:anchorId="281E4DEA" wp14:editId="7DEA919B">
              <wp:simplePos x="0" y="0"/>
              <wp:positionH relativeFrom="page">
                <wp:align>left</wp:align>
              </wp:positionH>
              <wp:positionV relativeFrom="paragraph">
                <wp:posOffset>-274320</wp:posOffset>
              </wp:positionV>
              <wp:extent cx="7783857" cy="636104"/>
              <wp:effectExtent l="0" t="0" r="7620" b="0"/>
              <wp:wrapNone/>
              <wp:docPr id="14441355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3857" cy="636104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669F06" id="Rectangle 41" o:spid="_x0000_s1026" style="position:absolute;margin-left:0;margin-top:-21.6pt;width:612.9pt;height:50.1pt;z-index:2513100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" fillcolor="#c00000" stroked="f" strokeweight="1.5pt">
              <w10:wrap anchorx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C56673" w14:textId="77777777" w:rsidR="00F66C5B" w:rsidRDefault="00F66C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2D278E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8" o:spid="_x0000_i1025" type="#_x0000_t75" alt="A black background with a black square&#10;&#10;AI-generated content may be incorrect." style="width:13pt;height:13pt;visibility:visible;mso-wrap-style:square">
            <v:imagedata r:id="rId1" o:title="A black background with a black square&#10;&#10;AI-generated content may be incorrect"/>
          </v:shape>
        </w:pict>
      </mc:Choice>
      <mc:Fallback>
        <w:drawing>
          <wp:inline distT="0" distB="0" distL="0" distR="0" wp14:anchorId="1FD855C5" wp14:editId="495F383D">
            <wp:extent cx="165100" cy="165100"/>
            <wp:effectExtent l="0" t="0" r="6350" b="6350"/>
            <wp:docPr id="1759641786" name="Picture 28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55708" name="Picture 28" descr="A black background with a black square&#10;&#10;AI-generated content may be incorrect.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4" cy="1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89435CD"/>
    <w:multiLevelType w:val="hybridMultilevel"/>
    <w:tmpl w:val="687482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77FDD"/>
    <w:multiLevelType w:val="hybridMultilevel"/>
    <w:tmpl w:val="408473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B48EA"/>
    <w:multiLevelType w:val="multilevel"/>
    <w:tmpl w:val="F216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3919DF"/>
    <w:multiLevelType w:val="hybridMultilevel"/>
    <w:tmpl w:val="6290AE6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F14679"/>
    <w:multiLevelType w:val="hybridMultilevel"/>
    <w:tmpl w:val="272E6B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47C0679"/>
    <w:multiLevelType w:val="hybridMultilevel"/>
    <w:tmpl w:val="32E87B58"/>
    <w:lvl w:ilvl="0" w:tplc="BFD614E6">
      <w:numFmt w:val="bullet"/>
      <w:lvlText w:val=""/>
      <w:lvlJc w:val="left"/>
      <w:pPr>
        <w:ind w:left="1080" w:hanging="360"/>
      </w:pPr>
      <w:rPr>
        <w:rFonts w:ascii="Montserrat" w:eastAsiaTheme="minorEastAsia" w:hAnsi="Montserra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CF2669"/>
    <w:multiLevelType w:val="hybridMultilevel"/>
    <w:tmpl w:val="6DB89B0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5827E4"/>
    <w:multiLevelType w:val="hybridMultilevel"/>
    <w:tmpl w:val="398E8C26"/>
    <w:lvl w:ilvl="0" w:tplc="BFD614E6">
      <w:numFmt w:val="bullet"/>
      <w:lvlText w:val=""/>
      <w:lvlJc w:val="left"/>
      <w:pPr>
        <w:ind w:left="360" w:hanging="360"/>
      </w:pPr>
      <w:rPr>
        <w:rFonts w:ascii="Montserrat" w:eastAsiaTheme="minorEastAsia" w:hAnsi="Montserra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4A723898"/>
    <w:multiLevelType w:val="hybridMultilevel"/>
    <w:tmpl w:val="CE762658"/>
    <w:lvl w:ilvl="0" w:tplc="768678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BE13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81AA1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39413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7E18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90E4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95ACB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76489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28B53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575A5392"/>
    <w:multiLevelType w:val="hybridMultilevel"/>
    <w:tmpl w:val="5A480424"/>
    <w:lvl w:ilvl="0" w:tplc="0018081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35B0C"/>
    <w:multiLevelType w:val="hybridMultilevel"/>
    <w:tmpl w:val="3066147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1F6E15"/>
    <w:multiLevelType w:val="multilevel"/>
    <w:tmpl w:val="D25E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8B5844"/>
    <w:multiLevelType w:val="hybridMultilevel"/>
    <w:tmpl w:val="D2FA7C7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8F11634"/>
    <w:multiLevelType w:val="hybridMultilevel"/>
    <w:tmpl w:val="D7C40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2728297">
    <w:abstractNumId w:val="11"/>
  </w:num>
  <w:num w:numId="2" w16cid:durableId="2136211890">
    <w:abstractNumId w:val="4"/>
  </w:num>
  <w:num w:numId="3" w16cid:durableId="1076321544">
    <w:abstractNumId w:val="8"/>
  </w:num>
  <w:num w:numId="4" w16cid:durableId="1938176230">
    <w:abstractNumId w:val="0"/>
  </w:num>
  <w:num w:numId="5" w16cid:durableId="728071757">
    <w:abstractNumId w:val="1"/>
  </w:num>
  <w:num w:numId="6" w16cid:durableId="1186560686">
    <w:abstractNumId w:val="9"/>
  </w:num>
  <w:num w:numId="7" w16cid:durableId="1896381797">
    <w:abstractNumId w:val="10"/>
  </w:num>
  <w:num w:numId="8" w16cid:durableId="510025443">
    <w:abstractNumId w:val="13"/>
  </w:num>
  <w:num w:numId="9" w16cid:durableId="1309674904">
    <w:abstractNumId w:val="2"/>
  </w:num>
  <w:num w:numId="10" w16cid:durableId="2033872021">
    <w:abstractNumId w:val="12"/>
  </w:num>
  <w:num w:numId="11" w16cid:durableId="1042093700">
    <w:abstractNumId w:val="14"/>
  </w:num>
  <w:num w:numId="12" w16cid:durableId="485630316">
    <w:abstractNumId w:val="5"/>
  </w:num>
  <w:num w:numId="13" w16cid:durableId="33384936">
    <w:abstractNumId w:val="7"/>
  </w:num>
  <w:num w:numId="14" w16cid:durableId="2020548261">
    <w:abstractNumId w:val="6"/>
  </w:num>
  <w:num w:numId="15" w16cid:durableId="15709221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771"/>
    <w:rsid w:val="00022AE6"/>
    <w:rsid w:val="0003015E"/>
    <w:rsid w:val="00034F1E"/>
    <w:rsid w:val="00036450"/>
    <w:rsid w:val="0004089B"/>
    <w:rsid w:val="000424EC"/>
    <w:rsid w:val="00057841"/>
    <w:rsid w:val="00061C84"/>
    <w:rsid w:val="000629D5"/>
    <w:rsid w:val="0006666D"/>
    <w:rsid w:val="00071D6D"/>
    <w:rsid w:val="00076632"/>
    <w:rsid w:val="0008784C"/>
    <w:rsid w:val="000A07CD"/>
    <w:rsid w:val="000B030E"/>
    <w:rsid w:val="000B1BBF"/>
    <w:rsid w:val="000C45FF"/>
    <w:rsid w:val="000D63FD"/>
    <w:rsid w:val="000E0F97"/>
    <w:rsid w:val="000E1755"/>
    <w:rsid w:val="000E277B"/>
    <w:rsid w:val="000E2950"/>
    <w:rsid w:val="000E3E2C"/>
    <w:rsid w:val="000E3FD1"/>
    <w:rsid w:val="000F46E6"/>
    <w:rsid w:val="000F623A"/>
    <w:rsid w:val="000F6886"/>
    <w:rsid w:val="0010671A"/>
    <w:rsid w:val="00110DDC"/>
    <w:rsid w:val="00112EA0"/>
    <w:rsid w:val="001327BC"/>
    <w:rsid w:val="0013675C"/>
    <w:rsid w:val="001435F7"/>
    <w:rsid w:val="00150B42"/>
    <w:rsid w:val="001539D9"/>
    <w:rsid w:val="001614BC"/>
    <w:rsid w:val="001727EB"/>
    <w:rsid w:val="0017576E"/>
    <w:rsid w:val="00180329"/>
    <w:rsid w:val="0019001F"/>
    <w:rsid w:val="00191FB7"/>
    <w:rsid w:val="001938EC"/>
    <w:rsid w:val="001A38B8"/>
    <w:rsid w:val="001A4D5F"/>
    <w:rsid w:val="001A6DD6"/>
    <w:rsid w:val="001A74A5"/>
    <w:rsid w:val="001A7B76"/>
    <w:rsid w:val="001B04E6"/>
    <w:rsid w:val="001B2ABD"/>
    <w:rsid w:val="001D18E9"/>
    <w:rsid w:val="001D2335"/>
    <w:rsid w:val="001E1759"/>
    <w:rsid w:val="001F099A"/>
    <w:rsid w:val="001F1ECC"/>
    <w:rsid w:val="00220F0D"/>
    <w:rsid w:val="0022608D"/>
    <w:rsid w:val="002368FC"/>
    <w:rsid w:val="002400EB"/>
    <w:rsid w:val="00244620"/>
    <w:rsid w:val="0025092F"/>
    <w:rsid w:val="00250F11"/>
    <w:rsid w:val="002539E5"/>
    <w:rsid w:val="00256CF7"/>
    <w:rsid w:val="00261FAE"/>
    <w:rsid w:val="002700D3"/>
    <w:rsid w:val="0027103D"/>
    <w:rsid w:val="00287EDC"/>
    <w:rsid w:val="00291E85"/>
    <w:rsid w:val="002A00FC"/>
    <w:rsid w:val="002A31DE"/>
    <w:rsid w:val="002A338D"/>
    <w:rsid w:val="002B515C"/>
    <w:rsid w:val="002D17A9"/>
    <w:rsid w:val="002D382B"/>
    <w:rsid w:val="00301A07"/>
    <w:rsid w:val="0030481B"/>
    <w:rsid w:val="00312235"/>
    <w:rsid w:val="003508C5"/>
    <w:rsid w:val="00366966"/>
    <w:rsid w:val="00373C3F"/>
    <w:rsid w:val="003764BF"/>
    <w:rsid w:val="00382AB8"/>
    <w:rsid w:val="00385B32"/>
    <w:rsid w:val="0038628E"/>
    <w:rsid w:val="0039195D"/>
    <w:rsid w:val="003948DB"/>
    <w:rsid w:val="003D0F95"/>
    <w:rsid w:val="003D10DD"/>
    <w:rsid w:val="00400FEC"/>
    <w:rsid w:val="00406348"/>
    <w:rsid w:val="00406863"/>
    <w:rsid w:val="004071FC"/>
    <w:rsid w:val="00407F52"/>
    <w:rsid w:val="00412E5B"/>
    <w:rsid w:val="00417EAC"/>
    <w:rsid w:val="0042606A"/>
    <w:rsid w:val="00443776"/>
    <w:rsid w:val="00445947"/>
    <w:rsid w:val="00447091"/>
    <w:rsid w:val="00450A0E"/>
    <w:rsid w:val="00452B0C"/>
    <w:rsid w:val="004627B0"/>
    <w:rsid w:val="00464C65"/>
    <w:rsid w:val="00467FB2"/>
    <w:rsid w:val="004713CF"/>
    <w:rsid w:val="00471BA9"/>
    <w:rsid w:val="004813B3"/>
    <w:rsid w:val="004833B8"/>
    <w:rsid w:val="00486499"/>
    <w:rsid w:val="00493634"/>
    <w:rsid w:val="00496591"/>
    <w:rsid w:val="00496C31"/>
    <w:rsid w:val="004C63E4"/>
    <w:rsid w:val="004D3011"/>
    <w:rsid w:val="004D5CC2"/>
    <w:rsid w:val="005049C5"/>
    <w:rsid w:val="005060A1"/>
    <w:rsid w:val="00512CBD"/>
    <w:rsid w:val="0052105A"/>
    <w:rsid w:val="00521061"/>
    <w:rsid w:val="005312D1"/>
    <w:rsid w:val="005314F9"/>
    <w:rsid w:val="00540B89"/>
    <w:rsid w:val="0054682B"/>
    <w:rsid w:val="00552379"/>
    <w:rsid w:val="00554BAD"/>
    <w:rsid w:val="00562980"/>
    <w:rsid w:val="005645EE"/>
    <w:rsid w:val="005671E1"/>
    <w:rsid w:val="00572170"/>
    <w:rsid w:val="005965E8"/>
    <w:rsid w:val="005969C3"/>
    <w:rsid w:val="005A56EF"/>
    <w:rsid w:val="005A68FD"/>
    <w:rsid w:val="005B0408"/>
    <w:rsid w:val="005C0C71"/>
    <w:rsid w:val="005D6289"/>
    <w:rsid w:val="005E2CEA"/>
    <w:rsid w:val="005E39D5"/>
    <w:rsid w:val="005F05F6"/>
    <w:rsid w:val="00612544"/>
    <w:rsid w:val="0062123A"/>
    <w:rsid w:val="0062401B"/>
    <w:rsid w:val="00626738"/>
    <w:rsid w:val="006466D7"/>
    <w:rsid w:val="00646E75"/>
    <w:rsid w:val="006610D6"/>
    <w:rsid w:val="006633AE"/>
    <w:rsid w:val="006771D0"/>
    <w:rsid w:val="00683553"/>
    <w:rsid w:val="00684929"/>
    <w:rsid w:val="006A7FE9"/>
    <w:rsid w:val="006B6E73"/>
    <w:rsid w:val="006C2FAF"/>
    <w:rsid w:val="006D6D2F"/>
    <w:rsid w:val="006F4076"/>
    <w:rsid w:val="006F7A13"/>
    <w:rsid w:val="00701C9E"/>
    <w:rsid w:val="00702A2A"/>
    <w:rsid w:val="0071535C"/>
    <w:rsid w:val="00715FCB"/>
    <w:rsid w:val="00724830"/>
    <w:rsid w:val="0072578F"/>
    <w:rsid w:val="007263C1"/>
    <w:rsid w:val="00727050"/>
    <w:rsid w:val="00732F7B"/>
    <w:rsid w:val="007363A6"/>
    <w:rsid w:val="0073651C"/>
    <w:rsid w:val="00737F90"/>
    <w:rsid w:val="00741AA8"/>
    <w:rsid w:val="00743101"/>
    <w:rsid w:val="00746E37"/>
    <w:rsid w:val="00757DB0"/>
    <w:rsid w:val="007606C1"/>
    <w:rsid w:val="00770E7E"/>
    <w:rsid w:val="007867A0"/>
    <w:rsid w:val="007927F5"/>
    <w:rsid w:val="007A1196"/>
    <w:rsid w:val="007A6BD5"/>
    <w:rsid w:val="007E56D8"/>
    <w:rsid w:val="007F0247"/>
    <w:rsid w:val="007F63FB"/>
    <w:rsid w:val="00802CA0"/>
    <w:rsid w:val="00806044"/>
    <w:rsid w:val="00806BF1"/>
    <w:rsid w:val="00834B2C"/>
    <w:rsid w:val="00846D4F"/>
    <w:rsid w:val="008477EE"/>
    <w:rsid w:val="008518FC"/>
    <w:rsid w:val="00857828"/>
    <w:rsid w:val="0087331B"/>
    <w:rsid w:val="00876671"/>
    <w:rsid w:val="0087668E"/>
    <w:rsid w:val="00881FCA"/>
    <w:rsid w:val="00895F02"/>
    <w:rsid w:val="008A0B70"/>
    <w:rsid w:val="008B42AF"/>
    <w:rsid w:val="008B5118"/>
    <w:rsid w:val="008C1736"/>
    <w:rsid w:val="008E0123"/>
    <w:rsid w:val="008F789D"/>
    <w:rsid w:val="00905361"/>
    <w:rsid w:val="0090762E"/>
    <w:rsid w:val="00913A45"/>
    <w:rsid w:val="00915B4A"/>
    <w:rsid w:val="0092267F"/>
    <w:rsid w:val="00922D5C"/>
    <w:rsid w:val="009243C3"/>
    <w:rsid w:val="009315E4"/>
    <w:rsid w:val="00931D3F"/>
    <w:rsid w:val="009342F3"/>
    <w:rsid w:val="00936FD7"/>
    <w:rsid w:val="009460E2"/>
    <w:rsid w:val="00953C12"/>
    <w:rsid w:val="00955932"/>
    <w:rsid w:val="0095737A"/>
    <w:rsid w:val="009C04DC"/>
    <w:rsid w:val="009C7A4C"/>
    <w:rsid w:val="009E49C7"/>
    <w:rsid w:val="009E7C63"/>
    <w:rsid w:val="009F598D"/>
    <w:rsid w:val="00A04B6E"/>
    <w:rsid w:val="00A06D85"/>
    <w:rsid w:val="00A10A67"/>
    <w:rsid w:val="00A123DC"/>
    <w:rsid w:val="00A12B15"/>
    <w:rsid w:val="00A16F20"/>
    <w:rsid w:val="00A2118D"/>
    <w:rsid w:val="00A211A8"/>
    <w:rsid w:val="00A31F1D"/>
    <w:rsid w:val="00A5226B"/>
    <w:rsid w:val="00A53A12"/>
    <w:rsid w:val="00AA26F6"/>
    <w:rsid w:val="00AB54C4"/>
    <w:rsid w:val="00AB575E"/>
    <w:rsid w:val="00AB74A4"/>
    <w:rsid w:val="00AC187B"/>
    <w:rsid w:val="00AD76E2"/>
    <w:rsid w:val="00B0160F"/>
    <w:rsid w:val="00B104A0"/>
    <w:rsid w:val="00B16D5E"/>
    <w:rsid w:val="00B20152"/>
    <w:rsid w:val="00B32D5B"/>
    <w:rsid w:val="00B336E2"/>
    <w:rsid w:val="00B34C87"/>
    <w:rsid w:val="00B47F66"/>
    <w:rsid w:val="00B5079A"/>
    <w:rsid w:val="00B508A1"/>
    <w:rsid w:val="00B70850"/>
    <w:rsid w:val="00B86DE0"/>
    <w:rsid w:val="00B8778A"/>
    <w:rsid w:val="00B94AB6"/>
    <w:rsid w:val="00B95515"/>
    <w:rsid w:val="00B96DAE"/>
    <w:rsid w:val="00B979A9"/>
    <w:rsid w:val="00BA5F02"/>
    <w:rsid w:val="00BB0CAB"/>
    <w:rsid w:val="00BB3911"/>
    <w:rsid w:val="00BD58AD"/>
    <w:rsid w:val="00C066B6"/>
    <w:rsid w:val="00C16511"/>
    <w:rsid w:val="00C37BA1"/>
    <w:rsid w:val="00C44FEB"/>
    <w:rsid w:val="00C4674C"/>
    <w:rsid w:val="00C506CF"/>
    <w:rsid w:val="00C543B8"/>
    <w:rsid w:val="00C7264E"/>
    <w:rsid w:val="00C72BED"/>
    <w:rsid w:val="00C84307"/>
    <w:rsid w:val="00C849D4"/>
    <w:rsid w:val="00C91105"/>
    <w:rsid w:val="00C9578B"/>
    <w:rsid w:val="00C97D6B"/>
    <w:rsid w:val="00CA562E"/>
    <w:rsid w:val="00CA6190"/>
    <w:rsid w:val="00CA7627"/>
    <w:rsid w:val="00CB2D30"/>
    <w:rsid w:val="00CB431B"/>
    <w:rsid w:val="00CC68DB"/>
    <w:rsid w:val="00CC7B10"/>
    <w:rsid w:val="00CE60EF"/>
    <w:rsid w:val="00CE7AC0"/>
    <w:rsid w:val="00CF3A87"/>
    <w:rsid w:val="00CF47D7"/>
    <w:rsid w:val="00CF6B7F"/>
    <w:rsid w:val="00D118BF"/>
    <w:rsid w:val="00D212E6"/>
    <w:rsid w:val="00D2522B"/>
    <w:rsid w:val="00D30DFA"/>
    <w:rsid w:val="00D31EF8"/>
    <w:rsid w:val="00D34DB0"/>
    <w:rsid w:val="00D60D48"/>
    <w:rsid w:val="00D61771"/>
    <w:rsid w:val="00D70482"/>
    <w:rsid w:val="00D76A4D"/>
    <w:rsid w:val="00D8032D"/>
    <w:rsid w:val="00D82F2F"/>
    <w:rsid w:val="00D83E77"/>
    <w:rsid w:val="00D926E9"/>
    <w:rsid w:val="00D949D7"/>
    <w:rsid w:val="00DA694B"/>
    <w:rsid w:val="00DD172A"/>
    <w:rsid w:val="00DD533E"/>
    <w:rsid w:val="00DD7BE2"/>
    <w:rsid w:val="00DE04CC"/>
    <w:rsid w:val="00DE780F"/>
    <w:rsid w:val="00DF79A0"/>
    <w:rsid w:val="00E00FBC"/>
    <w:rsid w:val="00E100AC"/>
    <w:rsid w:val="00E15FC5"/>
    <w:rsid w:val="00E25A26"/>
    <w:rsid w:val="00E306D8"/>
    <w:rsid w:val="00E424DF"/>
    <w:rsid w:val="00E55D74"/>
    <w:rsid w:val="00E866EC"/>
    <w:rsid w:val="00E93B74"/>
    <w:rsid w:val="00E97679"/>
    <w:rsid w:val="00EB3A62"/>
    <w:rsid w:val="00EC0019"/>
    <w:rsid w:val="00ED14FD"/>
    <w:rsid w:val="00ED7DA2"/>
    <w:rsid w:val="00EE7EFA"/>
    <w:rsid w:val="00EF6435"/>
    <w:rsid w:val="00EF6F61"/>
    <w:rsid w:val="00F13892"/>
    <w:rsid w:val="00F24BB2"/>
    <w:rsid w:val="00F266DB"/>
    <w:rsid w:val="00F31882"/>
    <w:rsid w:val="00F5097C"/>
    <w:rsid w:val="00F517A4"/>
    <w:rsid w:val="00F60274"/>
    <w:rsid w:val="00F608FA"/>
    <w:rsid w:val="00F66C5B"/>
    <w:rsid w:val="00F75596"/>
    <w:rsid w:val="00F7709A"/>
    <w:rsid w:val="00F77FB9"/>
    <w:rsid w:val="00F82A5D"/>
    <w:rsid w:val="00F95F2E"/>
    <w:rsid w:val="00FA3062"/>
    <w:rsid w:val="00FB068F"/>
    <w:rsid w:val="00FB39D4"/>
    <w:rsid w:val="00FC0EE5"/>
    <w:rsid w:val="00FC330A"/>
    <w:rsid w:val="00FD675B"/>
    <w:rsid w:val="00FF3600"/>
    <w:rsid w:val="00FF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33B61F"/>
  <w14:defaultImageDpi w14:val="32767"/>
  <w15:chartTrackingRefBased/>
  <w15:docId w15:val="{AA1E2038-CBDD-446A-BEFA-1F6150BF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846D4F"/>
    <w:pPr>
      <w:spacing w:after="20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4682B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682B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rsid w:val="00E93B74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Bullet">
    <w:name w:val="List Bullet"/>
    <w:basedOn w:val="Normal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0629D5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0629D5"/>
    <w:pPr>
      <w:spacing w:after="360"/>
      <w:contextualSpacing/>
    </w:pPr>
  </w:style>
  <w:style w:type="paragraph" w:customStyle="1" w:styleId="ContactDetails">
    <w:name w:val="Contact Details"/>
    <w:basedOn w:val="Normal"/>
    <w:qFormat/>
    <w:rsid w:val="000629D5"/>
    <w:pPr>
      <w:contextualSpacing/>
    </w:pPr>
  </w:style>
  <w:style w:type="paragraph" w:styleId="NoSpacing">
    <w:name w:val="No Spacing"/>
    <w:uiPriority w:val="1"/>
    <w:qFormat/>
    <w:rsid w:val="000629D5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3122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linkedin.com/in/shreeansh2m2000/" TargetMode="External"/><Relationship Id="rId2" Type="http://schemas.openxmlformats.org/officeDocument/2006/relationships/hyperlink" Target="mailto:shreeansh2m2000@gmail.com" TargetMode="External"/><Relationship Id="rId1" Type="http://schemas.openxmlformats.org/officeDocument/2006/relationships/hyperlink" Target="https://www.linkedin.com/in/shreeansh2m2000/" TargetMode="External"/><Relationship Id="rId4" Type="http://schemas.openxmlformats.org/officeDocument/2006/relationships/hyperlink" Target="mailto:shreeansh2m2000@gmail.com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yaGodhaJain\AppData\Local\Microsoft\Office\16.0\DTS\en-IN%7b06CABB3C-B680-4F77-BDBC-493DEB8C20A6%7d\%7b1D84CFA8-F6F3-4723-87D1-1D7FADC0FC27%7dtf88924273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dab6cf7-da39-4e89-bfa4-353e53959b19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23320F7D8E7D429176702F0C505A2B" ma:contentTypeVersion="18" ma:contentTypeDescription="Create a new document." ma:contentTypeScope="" ma:versionID="0ba2d67d2341ca9209932858feda1831">
  <xsd:schema xmlns:xsd="http://www.w3.org/2001/XMLSchema" xmlns:xs="http://www.w3.org/2001/XMLSchema" xmlns:p="http://schemas.microsoft.com/office/2006/metadata/properties" xmlns:ns3="edab6cf7-da39-4e89-bfa4-353e53959b19" xmlns:ns4="7d049723-9318-4a81-b093-c07b635bfcfe" targetNamespace="http://schemas.microsoft.com/office/2006/metadata/properties" ma:root="true" ma:fieldsID="e76366716c0586d47ba8ba3076ba9930" ns3:_="" ns4:_="">
    <xsd:import namespace="edab6cf7-da39-4e89-bfa4-353e53959b19"/>
    <xsd:import namespace="7d049723-9318-4a81-b093-c07b635bfc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ab6cf7-da39-4e89-bfa4-353e53959b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049723-9318-4a81-b093-c07b635bfc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13974D-DC86-483F-A001-5E126D7E5C2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87ACA6-A0F1-41C4-81F2-B19987C180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0A64BE-E0D0-4F48-8829-3D1D41105D67}">
  <ds:schemaRefs>
    <ds:schemaRef ds:uri="http://schemas.microsoft.com/office/2006/metadata/properties"/>
    <ds:schemaRef ds:uri="http://schemas.microsoft.com/office/infopath/2007/PartnerControls"/>
    <ds:schemaRef ds:uri="edab6cf7-da39-4e89-bfa4-353e53959b19"/>
  </ds:schemaRefs>
</ds:datastoreItem>
</file>

<file path=customXml/itemProps4.xml><?xml version="1.0" encoding="utf-8"?>
<ds:datastoreItem xmlns:ds="http://schemas.openxmlformats.org/officeDocument/2006/customXml" ds:itemID="{042D20D3-079E-4F51-A00B-3E2BBE9BDF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ab6cf7-da39-4e89-bfa4-353e53959b19"/>
    <ds:schemaRef ds:uri="7d049723-9318-4a81-b093-c07b635bfc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{1D84CFA8-F6F3-4723-87D1-1D7FADC0FC27}tf88924273_win32</Template>
  <TotalTime>31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Godha Jain</dc:creator>
  <cp:keywords/>
  <dc:description/>
  <cp:lastModifiedBy>Shreeansh Srivastava</cp:lastModifiedBy>
  <cp:revision>8</cp:revision>
  <cp:lastPrinted>2025-04-09T22:08:00Z</cp:lastPrinted>
  <dcterms:created xsi:type="dcterms:W3CDTF">2025-03-04T12:02:00Z</dcterms:created>
  <dcterms:modified xsi:type="dcterms:W3CDTF">2025-04-09T22:17:00Z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0x0101001623320F7D8E7D429176702F0C505A2B</vt:lpwstr>
  </property>
</Properties>
</file>