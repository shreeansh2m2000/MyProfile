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B29C03" w14:textId="1D4F1C08" w:rsidR="00DD533E" w:rsidRPr="00F75596" w:rsidRDefault="00DD533E" w:rsidP="00D61771">
      <w:pPr>
        <w:rPr>
          <w:lang w:val="en-IN"/>
        </w:rPr>
      </w:pPr>
    </w:p>
    <w:sectPr w:rsidR="00DD533E" w:rsidRPr="00F75596" w:rsidSect="00955932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20160" w:code="5"/>
      <w:pgMar w:top="284" w:right="720" w:bottom="284" w:left="720" w:header="431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7C3331" w14:textId="77777777" w:rsidR="00E100AC" w:rsidRDefault="00E100AC" w:rsidP="000C45FF">
      <w:r>
        <w:separator/>
      </w:r>
    </w:p>
  </w:endnote>
  <w:endnote w:type="continuationSeparator" w:id="0">
    <w:p w14:paraId="4A78C00B" w14:textId="77777777" w:rsidR="00E100AC" w:rsidRDefault="00E100AC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9F4580" w14:textId="77777777" w:rsidR="00F66C5B" w:rsidRDefault="00F66C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94EDF0" w14:textId="3746991C" w:rsidR="00AC187B" w:rsidRDefault="00AB54C4">
    <w:pPr>
      <w:pStyle w:val="Footer"/>
    </w:pP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55552" behindDoc="0" locked="0" layoutInCell="1" allowOverlap="1" wp14:anchorId="2A6C988C" wp14:editId="66FA7D37">
              <wp:simplePos x="0" y="0"/>
              <wp:positionH relativeFrom="column">
                <wp:posOffset>1309804</wp:posOffset>
              </wp:positionH>
              <wp:positionV relativeFrom="paragraph">
                <wp:posOffset>-3182023</wp:posOffset>
              </wp:positionV>
              <wp:extent cx="539750" cy="60960"/>
              <wp:effectExtent l="0" t="0" r="12700" b="15240"/>
              <wp:wrapNone/>
              <wp:docPr id="685130942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770522809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82044477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8706582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9548054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01926787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67FA9DA" id="Group 22" o:spid="_x0000_s1026" style="position:absolute;margin-left:103.15pt;margin-top:-250.55pt;width:42.5pt;height:4.8pt;z-index:252055552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53504" behindDoc="0" locked="0" layoutInCell="1" allowOverlap="1" wp14:anchorId="217A4E6B" wp14:editId="6C1F2B68">
              <wp:simplePos x="0" y="0"/>
              <wp:positionH relativeFrom="column">
                <wp:posOffset>1461937</wp:posOffset>
              </wp:positionH>
              <wp:positionV relativeFrom="paragraph">
                <wp:posOffset>-3344183</wp:posOffset>
              </wp:positionV>
              <wp:extent cx="539750" cy="60960"/>
              <wp:effectExtent l="0" t="0" r="12700" b="15240"/>
              <wp:wrapNone/>
              <wp:docPr id="655128391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1716754632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13412925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44073470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11255133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89940201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4D89772" id="Group 22" o:spid="_x0000_s1026" style="position:absolute;margin-left:115.1pt;margin-top:-263.3pt;width:42.5pt;height:4.8pt;z-index:252053504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51456" behindDoc="0" locked="0" layoutInCell="1" allowOverlap="1" wp14:anchorId="564ABC0F" wp14:editId="00715D6A">
              <wp:simplePos x="0" y="0"/>
              <wp:positionH relativeFrom="column">
                <wp:posOffset>1308640</wp:posOffset>
              </wp:positionH>
              <wp:positionV relativeFrom="paragraph">
                <wp:posOffset>-3497232</wp:posOffset>
              </wp:positionV>
              <wp:extent cx="539750" cy="60960"/>
              <wp:effectExtent l="0" t="0" r="12700" b="15240"/>
              <wp:wrapNone/>
              <wp:docPr id="1294987868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1194668103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05274923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35600869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57845707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73108745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309956D" id="Group 22" o:spid="_x0000_s1026" style="position:absolute;margin-left:103.05pt;margin-top:-275.35pt;width:42.5pt;height:4.8pt;z-index:252051456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49408" behindDoc="0" locked="0" layoutInCell="1" allowOverlap="1" wp14:anchorId="39D3CED6" wp14:editId="2AAF84F2">
              <wp:simplePos x="0" y="0"/>
              <wp:positionH relativeFrom="column">
                <wp:posOffset>1325271</wp:posOffset>
              </wp:positionH>
              <wp:positionV relativeFrom="paragraph">
                <wp:posOffset>-3662450</wp:posOffset>
              </wp:positionV>
              <wp:extent cx="539750" cy="60960"/>
              <wp:effectExtent l="0" t="0" r="12700" b="15240"/>
              <wp:wrapNone/>
              <wp:docPr id="1859749009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570194034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44249331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08311183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77592962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3162686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E50CACE" id="Group 22" o:spid="_x0000_s1026" style="position:absolute;margin-left:104.35pt;margin-top:-288.4pt;width:42.5pt;height:4.8pt;z-index:252049408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43264" behindDoc="0" locked="0" layoutInCell="1" allowOverlap="1" wp14:anchorId="026BEFB1" wp14:editId="0AE6E645">
              <wp:simplePos x="0" y="0"/>
              <wp:positionH relativeFrom="column">
                <wp:posOffset>1472713</wp:posOffset>
              </wp:positionH>
              <wp:positionV relativeFrom="paragraph">
                <wp:posOffset>-4526280</wp:posOffset>
              </wp:positionV>
              <wp:extent cx="539750" cy="60960"/>
              <wp:effectExtent l="0" t="0" r="12700" b="15240"/>
              <wp:wrapNone/>
              <wp:docPr id="335248149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1346134260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9693407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02463057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49044944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8545106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F26C4B9" id="Group 22" o:spid="_x0000_s1026" style="position:absolute;margin-left:115.95pt;margin-top:-356.4pt;width:42.5pt;height:4.8pt;z-index:252043264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41216" behindDoc="0" locked="0" layoutInCell="1" allowOverlap="1" wp14:anchorId="0DF80993" wp14:editId="5A1408FC">
              <wp:simplePos x="0" y="0"/>
              <wp:positionH relativeFrom="column">
                <wp:posOffset>1283315</wp:posOffset>
              </wp:positionH>
              <wp:positionV relativeFrom="paragraph">
                <wp:posOffset>-4700845</wp:posOffset>
              </wp:positionV>
              <wp:extent cx="539750" cy="60960"/>
              <wp:effectExtent l="0" t="0" r="12700" b="15240"/>
              <wp:wrapNone/>
              <wp:docPr id="1777860899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102338379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32806373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98555075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2106543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97606961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FD85BBB" id="Group 22" o:spid="_x0000_s1026" style="position:absolute;margin-left:101.05pt;margin-top:-370.15pt;width:42.5pt;height:4.8pt;z-index:252041216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45312" behindDoc="0" locked="0" layoutInCell="1" allowOverlap="1" wp14:anchorId="2A1494ED" wp14:editId="35D32D04">
              <wp:simplePos x="0" y="0"/>
              <wp:positionH relativeFrom="column">
                <wp:posOffset>1295728</wp:posOffset>
              </wp:positionH>
              <wp:positionV relativeFrom="paragraph">
                <wp:posOffset>-4357557</wp:posOffset>
              </wp:positionV>
              <wp:extent cx="539750" cy="60960"/>
              <wp:effectExtent l="0" t="0" r="12700" b="15240"/>
              <wp:wrapNone/>
              <wp:docPr id="1553138795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1117977239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8972769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75134245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74971946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57664312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BF3FAB4" id="Group 22" o:spid="_x0000_s1026" style="position:absolute;margin-left:102.05pt;margin-top:-343.1pt;width:42.5pt;height:4.8pt;z-index:252045312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47360" behindDoc="0" locked="0" layoutInCell="1" allowOverlap="1" wp14:anchorId="174132D4" wp14:editId="47908B16">
              <wp:simplePos x="0" y="0"/>
              <wp:positionH relativeFrom="column">
                <wp:posOffset>1291590</wp:posOffset>
              </wp:positionH>
              <wp:positionV relativeFrom="paragraph">
                <wp:posOffset>-4171134</wp:posOffset>
              </wp:positionV>
              <wp:extent cx="539750" cy="60960"/>
              <wp:effectExtent l="0" t="0" r="12700" b="15240"/>
              <wp:wrapNone/>
              <wp:docPr id="297662140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1499855547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86031452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7631406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6876558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71810329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5269DDD" id="Group 22" o:spid="_x0000_s1026" style="position:absolute;margin-left:101.7pt;margin-top:-328.45pt;width:42.5pt;height:4.8pt;z-index:252047360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39168" behindDoc="0" locked="0" layoutInCell="1" allowOverlap="1" wp14:anchorId="7DE91D7B" wp14:editId="56699200">
              <wp:simplePos x="0" y="0"/>
              <wp:positionH relativeFrom="column">
                <wp:posOffset>1286437</wp:posOffset>
              </wp:positionH>
              <wp:positionV relativeFrom="paragraph">
                <wp:posOffset>-4878702</wp:posOffset>
              </wp:positionV>
              <wp:extent cx="539750" cy="60960"/>
              <wp:effectExtent l="0" t="0" r="12700" b="15240"/>
              <wp:wrapNone/>
              <wp:docPr id="163481627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1862945830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6639552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44902610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90418738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3616155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87D1D41" id="Group 22" o:spid="_x0000_s1026" style="position:absolute;margin-left:101.3pt;margin-top:-384.15pt;width:42.5pt;height:4.8pt;z-index:252039168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37120" behindDoc="0" locked="0" layoutInCell="1" allowOverlap="1" wp14:anchorId="1850165A" wp14:editId="786EF37F">
              <wp:simplePos x="0" y="0"/>
              <wp:positionH relativeFrom="column">
                <wp:posOffset>1317742</wp:posOffset>
              </wp:positionH>
              <wp:positionV relativeFrom="paragraph">
                <wp:posOffset>-5425133</wp:posOffset>
              </wp:positionV>
              <wp:extent cx="539750" cy="60960"/>
              <wp:effectExtent l="0" t="0" r="12700" b="15240"/>
              <wp:wrapNone/>
              <wp:docPr id="192582904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1898681744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31959431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50572509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58079408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91174808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5D89913" id="Group 22" o:spid="_x0000_s1026" style="position:absolute;margin-left:103.75pt;margin-top:-427.2pt;width:42.5pt;height:4.8pt;z-index:252037120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35072" behindDoc="0" locked="0" layoutInCell="1" allowOverlap="1" wp14:anchorId="6EA122BF" wp14:editId="708B3658">
              <wp:simplePos x="0" y="0"/>
              <wp:positionH relativeFrom="column">
                <wp:posOffset>1316588</wp:posOffset>
              </wp:positionH>
              <wp:positionV relativeFrom="paragraph">
                <wp:posOffset>-5574743</wp:posOffset>
              </wp:positionV>
              <wp:extent cx="539750" cy="60960"/>
              <wp:effectExtent l="0" t="0" r="12700" b="15240"/>
              <wp:wrapNone/>
              <wp:docPr id="2001180379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834258990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48757545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95744195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24627208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04458444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DBA8E91" id="Group 22" o:spid="_x0000_s1026" style="position:absolute;margin-left:103.65pt;margin-top:-438.95pt;width:42.5pt;height:4.8pt;z-index:252035072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" fillcolor="white [3212]" strokecolor="black [3213]" strokeweight=".5pt">
                <v:stroke joinstyle="miter"/>
              </v:oval>
            </v:group>
          </w:pict>
        </mc:Fallback>
      </mc:AlternateContent>
    </w:r>
    <w:r w:rsidR="0052105A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955200" behindDoc="0" locked="0" layoutInCell="1" allowOverlap="1" wp14:anchorId="13845ABC" wp14:editId="3B2A0A82">
              <wp:simplePos x="0" y="0"/>
              <wp:positionH relativeFrom="column">
                <wp:posOffset>-438150</wp:posOffset>
              </wp:positionH>
              <wp:positionV relativeFrom="paragraph">
                <wp:posOffset>-2645410</wp:posOffset>
              </wp:positionV>
              <wp:extent cx="2581275" cy="2638425"/>
              <wp:effectExtent l="0" t="0" r="0" b="0"/>
              <wp:wrapNone/>
              <wp:docPr id="47909766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81275" cy="26384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48955BB" w14:textId="3E4550E9" w:rsidR="00034F1E" w:rsidRPr="0052105A" w:rsidRDefault="00034F1E" w:rsidP="00034F1E">
                          <w:pPr>
                            <w:spacing w:after="0"/>
                            <w:rPr>
                              <w:rFonts w:ascii="Montserrat" w:hAnsi="Montserrat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806044">
                            <w:rPr>
                              <w:rFonts w:ascii="Montserrat" w:hAnsi="Montserrat"/>
                              <w:b/>
                              <w:bCs/>
                              <w:color w:val="C00000"/>
                              <w:sz w:val="24"/>
                              <w:szCs w:val="24"/>
                            </w:rPr>
                            <w:t>MICROSOFT</w:t>
                          </w:r>
                          <w:r w:rsidR="00806044">
                            <w:rPr>
                              <w:rFonts w:ascii="Montserrat" w:hAnsi="Montserrat"/>
                              <w:b/>
                              <w:bCs/>
                              <w:color w:val="C00000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806044">
                            <w:rPr>
                              <w:rFonts w:ascii="Montserrat" w:hAnsi="Montserrat"/>
                              <w:b/>
                              <w:bCs/>
                              <w:color w:val="C00000"/>
                              <w:sz w:val="24"/>
                              <w:szCs w:val="24"/>
                            </w:rPr>
                            <w:t>CERTIFICATIONS</w:t>
                          </w:r>
                        </w:p>
                        <w:p w14:paraId="53AACE55" w14:textId="77777777" w:rsidR="00034F1E" w:rsidRPr="00806044" w:rsidRDefault="00034F1E" w:rsidP="00034F1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</w:p>
                        <w:p w14:paraId="5ABA8631" w14:textId="7FDC5CA9" w:rsidR="00034F1E" w:rsidRPr="00806044" w:rsidRDefault="0052105A" w:rsidP="00034F1E">
                          <w:pPr>
                            <w:pStyle w:val="ListParagraph"/>
                            <w:numPr>
                              <w:ilvl w:val="0"/>
                              <w:numId w:val="6"/>
                            </w:numPr>
                            <w:spacing w:after="0"/>
                            <w:ind w:left="360"/>
                            <w:rPr>
                              <w:rFonts w:ascii="Montserrat" w:hAnsi="Montserrat"/>
                            </w:rPr>
                          </w:pPr>
                          <w:r>
                            <w:rPr>
                              <w:rFonts w:ascii="Montserrat" w:hAnsi="Montserrat"/>
                              <w:b/>
                              <w:bCs/>
                            </w:rPr>
                            <w:t>Az 900</w:t>
                          </w:r>
                          <w:r w:rsidR="00034F1E" w:rsidRPr="00806044">
                            <w:rPr>
                              <w:rFonts w:ascii="Montserrat" w:hAnsi="Montserrat"/>
                            </w:rPr>
                            <w:t xml:space="preserve"> </w:t>
                          </w:r>
                          <w:r w:rsidR="00034F1E" w:rsidRPr="00806044">
                            <w:rPr>
                              <w:rFonts w:ascii="Montserrat" w:hAnsi="Montserrat"/>
                            </w:rPr>
                            <w:br/>
                            <w:t xml:space="preserve">Azure Data Engineer </w:t>
                          </w:r>
                        </w:p>
                        <w:p w14:paraId="40BAF48C" w14:textId="77777777" w:rsidR="00034F1E" w:rsidRPr="00806044" w:rsidRDefault="00034F1E" w:rsidP="00034F1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</w:p>
                        <w:p w14:paraId="5F44642B" w14:textId="65BC33C1" w:rsidR="00034F1E" w:rsidRPr="00806044" w:rsidRDefault="0052105A" w:rsidP="00034F1E">
                          <w:pPr>
                            <w:pStyle w:val="ListParagraph"/>
                            <w:numPr>
                              <w:ilvl w:val="0"/>
                              <w:numId w:val="6"/>
                            </w:numPr>
                            <w:spacing w:after="0"/>
                            <w:ind w:left="360"/>
                            <w:rPr>
                              <w:rFonts w:ascii="Montserrat" w:hAnsi="Montserrat"/>
                            </w:rPr>
                          </w:pPr>
                          <w:r>
                            <w:rPr>
                              <w:rFonts w:ascii="Montserrat" w:hAnsi="Montserrat"/>
                              <w:b/>
                              <w:bCs/>
                            </w:rPr>
                            <w:t>Az 204</w:t>
                          </w:r>
                          <w:r w:rsidR="00034F1E" w:rsidRPr="00806044">
                            <w:rPr>
                              <w:rFonts w:ascii="Montserrat" w:hAnsi="Montserrat"/>
                            </w:rPr>
                            <w:t xml:space="preserve"> </w:t>
                          </w:r>
                          <w:r w:rsidR="00034F1E" w:rsidRPr="00806044">
                            <w:rPr>
                              <w:rFonts w:ascii="Montserrat" w:hAnsi="Montserrat"/>
                            </w:rPr>
                            <w:br/>
                          </w:r>
                          <w:r w:rsidRPr="0052105A">
                            <w:rPr>
                              <w:rFonts w:ascii="Montserrat" w:hAnsi="Montserrat"/>
                            </w:rPr>
                            <w:t>Azure Developer Associate</w:t>
                          </w:r>
                        </w:p>
                        <w:p w14:paraId="5DC3A022" w14:textId="77777777" w:rsidR="00034F1E" w:rsidRPr="00806044" w:rsidRDefault="00034F1E" w:rsidP="00034F1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</w:p>
                        <w:p w14:paraId="34E32260" w14:textId="501BC938" w:rsidR="00034F1E" w:rsidRDefault="00034F1E" w:rsidP="00034F1E">
                          <w:pPr>
                            <w:pStyle w:val="ListParagraph"/>
                            <w:numPr>
                              <w:ilvl w:val="0"/>
                              <w:numId w:val="6"/>
                            </w:numPr>
                            <w:spacing w:after="0"/>
                            <w:ind w:left="360"/>
                            <w:rPr>
                              <w:rFonts w:ascii="Montserrat" w:hAnsi="Montserrat"/>
                            </w:rPr>
                          </w:pPr>
                          <w:r w:rsidRPr="00806044">
                            <w:rPr>
                              <w:rFonts w:ascii="Montserrat" w:hAnsi="Montserrat"/>
                              <w:b/>
                              <w:bCs/>
                            </w:rPr>
                            <w:t>AZ-</w:t>
                          </w:r>
                          <w:r w:rsidR="0052105A">
                            <w:rPr>
                              <w:rFonts w:ascii="Montserrat" w:hAnsi="Montserrat"/>
                              <w:b/>
                              <w:bCs/>
                            </w:rPr>
                            <w:t>305</w:t>
                          </w:r>
                          <w:r w:rsidRPr="00806044">
                            <w:rPr>
                              <w:rFonts w:ascii="Montserrat" w:hAnsi="Montserrat"/>
                            </w:rPr>
                            <w:br/>
                          </w:r>
                          <w:r w:rsidR="0052105A" w:rsidRPr="0052105A">
                            <w:rPr>
                              <w:rFonts w:ascii="Montserrat" w:hAnsi="Montserrat"/>
                            </w:rPr>
                            <w:t>Designing Microsoft Azure Infrastructure Solutions</w:t>
                          </w:r>
                        </w:p>
                        <w:p w14:paraId="1844E333" w14:textId="77777777" w:rsidR="0052105A" w:rsidRPr="0052105A" w:rsidRDefault="0052105A" w:rsidP="0052105A">
                          <w:pPr>
                            <w:pStyle w:val="ListParagraph"/>
                            <w:rPr>
                              <w:rFonts w:ascii="Montserrat" w:hAnsi="Montserrat"/>
                            </w:rPr>
                          </w:pPr>
                        </w:p>
                        <w:p w14:paraId="400B01E3" w14:textId="4EF50299" w:rsidR="0052105A" w:rsidRPr="00806044" w:rsidRDefault="0052105A" w:rsidP="0052105A">
                          <w:pPr>
                            <w:pStyle w:val="ListParagraph"/>
                            <w:numPr>
                              <w:ilvl w:val="0"/>
                              <w:numId w:val="6"/>
                            </w:numPr>
                            <w:spacing w:after="0"/>
                            <w:ind w:left="360"/>
                            <w:rPr>
                              <w:rFonts w:ascii="Montserrat" w:hAnsi="Montserrat"/>
                            </w:rPr>
                          </w:pPr>
                          <w:r w:rsidRPr="00806044">
                            <w:rPr>
                              <w:rFonts w:ascii="Montserrat" w:hAnsi="Montserrat"/>
                              <w:b/>
                              <w:bCs/>
                            </w:rPr>
                            <w:t>AZ-</w:t>
                          </w:r>
                          <w:r>
                            <w:rPr>
                              <w:rFonts w:ascii="Montserrat" w:hAnsi="Montserrat"/>
                              <w:b/>
                              <w:bCs/>
                            </w:rPr>
                            <w:t>400</w:t>
                          </w:r>
                          <w:r w:rsidRPr="00806044">
                            <w:rPr>
                              <w:rFonts w:ascii="Montserrat" w:hAnsi="Montserrat"/>
                            </w:rPr>
                            <w:t xml:space="preserve"> </w:t>
                          </w:r>
                          <w:r w:rsidRPr="00806044">
                            <w:rPr>
                              <w:rFonts w:ascii="Montserrat" w:hAnsi="Montserrat"/>
                            </w:rPr>
                            <w:br/>
                          </w:r>
                          <w:r w:rsidRPr="0052105A">
                            <w:rPr>
                              <w:rFonts w:ascii="Montserrat" w:hAnsi="Montserrat"/>
                            </w:rPr>
                            <w:t>Designing and Implementing Microsoft DevOps Solutions</w:t>
                          </w:r>
                        </w:p>
                        <w:p w14:paraId="29FE3506" w14:textId="77777777" w:rsidR="0052105A" w:rsidRPr="00806044" w:rsidRDefault="0052105A" w:rsidP="00034F1E">
                          <w:pPr>
                            <w:pStyle w:val="ListParagraph"/>
                            <w:numPr>
                              <w:ilvl w:val="0"/>
                              <w:numId w:val="6"/>
                            </w:numPr>
                            <w:spacing w:after="0"/>
                            <w:ind w:left="360"/>
                            <w:rPr>
                              <w:rFonts w:ascii="Montserrat" w:hAnsi="Montserrat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3845ABC" id="_x0000_t202" coordsize="21600,21600" o:spt="202" path="m,l,21600r21600,l21600,xe">
              <v:stroke joinstyle="miter"/>
              <v:path gradientshapeok="t" o:connecttype="rect"/>
            </v:shapetype>
            <v:shape id="_x0000_s1036" type="#_x0000_t202" style="position:absolute;margin-left:-34.5pt;margin-top:-208.3pt;width:203.25pt;height:207.7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" filled="f" stroked="f" strokeweight=".5pt">
              <v:textbox>
                <w:txbxContent>
                  <w:p w14:paraId="748955BB" w14:textId="3E4550E9" w:rsidR="00034F1E" w:rsidRPr="0052105A" w:rsidRDefault="00034F1E" w:rsidP="00034F1E">
                    <w:pPr>
                      <w:spacing w:after="0"/>
                      <w:rPr>
                        <w:rFonts w:ascii="Montserrat" w:hAnsi="Montserrat"/>
                        <w:b/>
                        <w:bCs/>
                        <w:sz w:val="24"/>
                        <w:szCs w:val="24"/>
                      </w:rPr>
                    </w:pPr>
                    <w:r w:rsidRPr="00806044">
                      <w:rPr>
                        <w:rFonts w:ascii="Montserrat" w:hAnsi="Montserrat"/>
                        <w:b/>
                        <w:bCs/>
                        <w:color w:val="C00000"/>
                        <w:sz w:val="24"/>
                        <w:szCs w:val="24"/>
                      </w:rPr>
                      <w:t>MICROSOFT</w:t>
                    </w:r>
                    <w:r w:rsidR="00806044">
                      <w:rPr>
                        <w:rFonts w:ascii="Montserrat" w:hAnsi="Montserrat"/>
                        <w:b/>
                        <w:bCs/>
                        <w:color w:val="C00000"/>
                        <w:sz w:val="24"/>
                        <w:szCs w:val="24"/>
                      </w:rPr>
                      <w:t xml:space="preserve"> </w:t>
                    </w:r>
                    <w:r w:rsidRPr="00806044">
                      <w:rPr>
                        <w:rFonts w:ascii="Montserrat" w:hAnsi="Montserrat"/>
                        <w:b/>
                        <w:bCs/>
                        <w:color w:val="C00000"/>
                        <w:sz w:val="24"/>
                        <w:szCs w:val="24"/>
                      </w:rPr>
                      <w:t>CERTIFICATIONS</w:t>
                    </w:r>
                  </w:p>
                  <w:p w14:paraId="53AACE55" w14:textId="77777777" w:rsidR="00034F1E" w:rsidRPr="00806044" w:rsidRDefault="00034F1E" w:rsidP="00034F1E">
                    <w:pPr>
                      <w:spacing w:after="0"/>
                      <w:rPr>
                        <w:rFonts w:ascii="Montserrat" w:hAnsi="Montserrat"/>
                      </w:rPr>
                    </w:pPr>
                  </w:p>
                  <w:p w14:paraId="5ABA8631" w14:textId="7FDC5CA9" w:rsidR="00034F1E" w:rsidRPr="00806044" w:rsidRDefault="0052105A" w:rsidP="00034F1E">
                    <w:pPr>
                      <w:pStyle w:val="ListParagraph"/>
                      <w:numPr>
                        <w:ilvl w:val="0"/>
                        <w:numId w:val="6"/>
                      </w:numPr>
                      <w:spacing w:after="0"/>
                      <w:ind w:left="360"/>
                      <w:rPr>
                        <w:rFonts w:ascii="Montserrat" w:hAnsi="Montserrat"/>
                      </w:rPr>
                    </w:pPr>
                    <w:r>
                      <w:rPr>
                        <w:rFonts w:ascii="Montserrat" w:hAnsi="Montserrat"/>
                        <w:b/>
                        <w:bCs/>
                      </w:rPr>
                      <w:t>Az 900</w:t>
                    </w:r>
                    <w:r w:rsidR="00034F1E" w:rsidRPr="00806044">
                      <w:rPr>
                        <w:rFonts w:ascii="Montserrat" w:hAnsi="Montserrat"/>
                      </w:rPr>
                      <w:t xml:space="preserve"> </w:t>
                    </w:r>
                    <w:r w:rsidR="00034F1E" w:rsidRPr="00806044">
                      <w:rPr>
                        <w:rFonts w:ascii="Montserrat" w:hAnsi="Montserrat"/>
                      </w:rPr>
                      <w:br/>
                      <w:t xml:space="preserve">Azure Data Engineer </w:t>
                    </w:r>
                  </w:p>
                  <w:p w14:paraId="40BAF48C" w14:textId="77777777" w:rsidR="00034F1E" w:rsidRPr="00806044" w:rsidRDefault="00034F1E" w:rsidP="00034F1E">
                    <w:pPr>
                      <w:spacing w:after="0"/>
                      <w:rPr>
                        <w:rFonts w:ascii="Montserrat" w:hAnsi="Montserrat"/>
                      </w:rPr>
                    </w:pPr>
                  </w:p>
                  <w:p w14:paraId="5F44642B" w14:textId="65BC33C1" w:rsidR="00034F1E" w:rsidRPr="00806044" w:rsidRDefault="0052105A" w:rsidP="00034F1E">
                    <w:pPr>
                      <w:pStyle w:val="ListParagraph"/>
                      <w:numPr>
                        <w:ilvl w:val="0"/>
                        <w:numId w:val="6"/>
                      </w:numPr>
                      <w:spacing w:after="0"/>
                      <w:ind w:left="360"/>
                      <w:rPr>
                        <w:rFonts w:ascii="Montserrat" w:hAnsi="Montserrat"/>
                      </w:rPr>
                    </w:pPr>
                    <w:r>
                      <w:rPr>
                        <w:rFonts w:ascii="Montserrat" w:hAnsi="Montserrat"/>
                        <w:b/>
                        <w:bCs/>
                      </w:rPr>
                      <w:t>Az 204</w:t>
                    </w:r>
                    <w:r w:rsidR="00034F1E" w:rsidRPr="00806044">
                      <w:rPr>
                        <w:rFonts w:ascii="Montserrat" w:hAnsi="Montserrat"/>
                      </w:rPr>
                      <w:t xml:space="preserve"> </w:t>
                    </w:r>
                    <w:r w:rsidR="00034F1E" w:rsidRPr="00806044">
                      <w:rPr>
                        <w:rFonts w:ascii="Montserrat" w:hAnsi="Montserrat"/>
                      </w:rPr>
                      <w:br/>
                    </w:r>
                    <w:r w:rsidRPr="0052105A">
                      <w:rPr>
                        <w:rFonts w:ascii="Montserrat" w:hAnsi="Montserrat"/>
                      </w:rPr>
                      <w:t>Azure Developer Associate</w:t>
                    </w:r>
                  </w:p>
                  <w:p w14:paraId="5DC3A022" w14:textId="77777777" w:rsidR="00034F1E" w:rsidRPr="00806044" w:rsidRDefault="00034F1E" w:rsidP="00034F1E">
                    <w:pPr>
                      <w:spacing w:after="0"/>
                      <w:rPr>
                        <w:rFonts w:ascii="Montserrat" w:hAnsi="Montserrat"/>
                      </w:rPr>
                    </w:pPr>
                  </w:p>
                  <w:p w14:paraId="34E32260" w14:textId="501BC938" w:rsidR="00034F1E" w:rsidRDefault="00034F1E" w:rsidP="00034F1E">
                    <w:pPr>
                      <w:pStyle w:val="ListParagraph"/>
                      <w:numPr>
                        <w:ilvl w:val="0"/>
                        <w:numId w:val="6"/>
                      </w:numPr>
                      <w:spacing w:after="0"/>
                      <w:ind w:left="360"/>
                      <w:rPr>
                        <w:rFonts w:ascii="Montserrat" w:hAnsi="Montserrat"/>
                      </w:rPr>
                    </w:pPr>
                    <w:r w:rsidRPr="00806044">
                      <w:rPr>
                        <w:rFonts w:ascii="Montserrat" w:hAnsi="Montserrat"/>
                        <w:b/>
                        <w:bCs/>
                      </w:rPr>
                      <w:t>AZ-</w:t>
                    </w:r>
                    <w:r w:rsidR="0052105A">
                      <w:rPr>
                        <w:rFonts w:ascii="Montserrat" w:hAnsi="Montserrat"/>
                        <w:b/>
                        <w:bCs/>
                      </w:rPr>
                      <w:t>305</w:t>
                    </w:r>
                    <w:r w:rsidRPr="00806044">
                      <w:rPr>
                        <w:rFonts w:ascii="Montserrat" w:hAnsi="Montserrat"/>
                      </w:rPr>
                      <w:br/>
                    </w:r>
                    <w:r w:rsidR="0052105A" w:rsidRPr="0052105A">
                      <w:rPr>
                        <w:rFonts w:ascii="Montserrat" w:hAnsi="Montserrat"/>
                      </w:rPr>
                      <w:t>Designing Microsoft Azure Infrastructure Solutions</w:t>
                    </w:r>
                  </w:p>
                  <w:p w14:paraId="1844E333" w14:textId="77777777" w:rsidR="0052105A" w:rsidRPr="0052105A" w:rsidRDefault="0052105A" w:rsidP="0052105A">
                    <w:pPr>
                      <w:pStyle w:val="ListParagraph"/>
                      <w:rPr>
                        <w:rFonts w:ascii="Montserrat" w:hAnsi="Montserrat"/>
                      </w:rPr>
                    </w:pPr>
                  </w:p>
                  <w:p w14:paraId="400B01E3" w14:textId="4EF50299" w:rsidR="0052105A" w:rsidRPr="00806044" w:rsidRDefault="0052105A" w:rsidP="0052105A">
                    <w:pPr>
                      <w:pStyle w:val="ListParagraph"/>
                      <w:numPr>
                        <w:ilvl w:val="0"/>
                        <w:numId w:val="6"/>
                      </w:numPr>
                      <w:spacing w:after="0"/>
                      <w:ind w:left="360"/>
                      <w:rPr>
                        <w:rFonts w:ascii="Montserrat" w:hAnsi="Montserrat"/>
                      </w:rPr>
                    </w:pPr>
                    <w:r w:rsidRPr="00806044">
                      <w:rPr>
                        <w:rFonts w:ascii="Montserrat" w:hAnsi="Montserrat"/>
                        <w:b/>
                        <w:bCs/>
                      </w:rPr>
                      <w:t>AZ-</w:t>
                    </w:r>
                    <w:r>
                      <w:rPr>
                        <w:rFonts w:ascii="Montserrat" w:hAnsi="Montserrat"/>
                        <w:b/>
                        <w:bCs/>
                      </w:rPr>
                      <w:t>400</w:t>
                    </w:r>
                    <w:r w:rsidRPr="00806044">
                      <w:rPr>
                        <w:rFonts w:ascii="Montserrat" w:hAnsi="Montserrat"/>
                      </w:rPr>
                      <w:t xml:space="preserve"> </w:t>
                    </w:r>
                    <w:r w:rsidRPr="00806044">
                      <w:rPr>
                        <w:rFonts w:ascii="Montserrat" w:hAnsi="Montserrat"/>
                      </w:rPr>
                      <w:br/>
                    </w:r>
                    <w:r w:rsidRPr="0052105A">
                      <w:rPr>
                        <w:rFonts w:ascii="Montserrat" w:hAnsi="Montserrat"/>
                      </w:rPr>
                      <w:t>Designing and Implementing Microsoft DevOps Solutions</w:t>
                    </w:r>
                  </w:p>
                  <w:p w14:paraId="29FE3506" w14:textId="77777777" w:rsidR="0052105A" w:rsidRPr="00806044" w:rsidRDefault="0052105A" w:rsidP="00034F1E">
                    <w:pPr>
                      <w:pStyle w:val="ListParagraph"/>
                      <w:numPr>
                        <w:ilvl w:val="0"/>
                        <w:numId w:val="6"/>
                      </w:numPr>
                      <w:spacing w:after="0"/>
                      <w:ind w:left="360"/>
                      <w:rPr>
                        <w:rFonts w:ascii="Montserrat" w:hAnsi="Montserrat"/>
                      </w:rPr>
                    </w:pPr>
                  </w:p>
                </w:txbxContent>
              </v:textbox>
            </v:shape>
          </w:pict>
        </mc:Fallback>
      </mc:AlternateContent>
    </w:r>
    <w:r w:rsidR="003764BF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2010496" behindDoc="0" locked="0" layoutInCell="1" allowOverlap="1" wp14:anchorId="1DDDFFE6" wp14:editId="310F838E">
              <wp:simplePos x="0" y="0"/>
              <wp:positionH relativeFrom="page">
                <wp:posOffset>2636520</wp:posOffset>
              </wp:positionH>
              <wp:positionV relativeFrom="paragraph">
                <wp:posOffset>-1121410</wp:posOffset>
              </wp:positionV>
              <wp:extent cx="5164455" cy="1323975"/>
              <wp:effectExtent l="0" t="0" r="0" b="0"/>
              <wp:wrapNone/>
              <wp:docPr id="1022488137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64455" cy="13239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D1535E2" w14:textId="77777777" w:rsidR="00626738" w:rsidRDefault="00626738" w:rsidP="00913A45">
                          <w:pPr>
                            <w:pStyle w:val="ListParagraph"/>
                            <w:numPr>
                              <w:ilvl w:val="0"/>
                              <w:numId w:val="14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626738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Orchestrated the migration of legacy ESB orchestrations to Azure Logic Apps, ensuring mapping preservation and enhanced logging.</w:t>
                          </w:r>
                        </w:p>
                        <w:p w14:paraId="48110B1F" w14:textId="77777777" w:rsidR="00626738" w:rsidRDefault="00626738" w:rsidP="00913A45">
                          <w:pPr>
                            <w:pStyle w:val="ListParagraph"/>
                            <w:numPr>
                              <w:ilvl w:val="0"/>
                              <w:numId w:val="14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626738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Engineered scalable Azure Function Apps to reduce operational overhead and boost performance.</w:t>
                          </w:r>
                        </w:p>
                        <w:p w14:paraId="33DCB944" w14:textId="77777777" w:rsidR="00626738" w:rsidRDefault="00626738" w:rsidP="00913A45">
                          <w:pPr>
                            <w:pStyle w:val="ListParagraph"/>
                            <w:numPr>
                              <w:ilvl w:val="0"/>
                              <w:numId w:val="14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626738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Centralized and secured APIs through Azure API Management by implementing robust security policies.</w:t>
                          </w:r>
                        </w:p>
                        <w:p w14:paraId="1E2C41F2" w14:textId="7DF4D001" w:rsidR="006F4076" w:rsidRPr="00913A45" w:rsidRDefault="00626738" w:rsidP="00913A45">
                          <w:pPr>
                            <w:pStyle w:val="ListParagraph"/>
                            <w:numPr>
                              <w:ilvl w:val="0"/>
                              <w:numId w:val="14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626738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Leveraged Azure Event Hub and Service Bus to establish resilient messaging and event-driven communication.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DDDFFE6" id="_x0000_s1037" type="#_x0000_t202" style="position:absolute;margin-left:207.6pt;margin-top:-88.3pt;width:406.65pt;height:104.25pt;z-index:25201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" filled="f" stroked="f" strokeweight=".5pt">
              <v:textbox>
                <w:txbxContent>
                  <w:p w14:paraId="2D1535E2" w14:textId="77777777" w:rsidR="00626738" w:rsidRDefault="00626738" w:rsidP="00913A45">
                    <w:pPr>
                      <w:pStyle w:val="ListParagraph"/>
                      <w:numPr>
                        <w:ilvl w:val="0"/>
                        <w:numId w:val="14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626738">
                      <w:rPr>
                        <w:rFonts w:ascii="Montserrat" w:hAnsi="Montserrat"/>
                        <w:sz w:val="18"/>
                        <w:szCs w:val="18"/>
                      </w:rPr>
                      <w:t>Orchestrated the migration of legacy ESB orchestrations to Azure Logic Apps, ensuring mapping preservation and enhanced logging.</w:t>
                    </w:r>
                  </w:p>
                  <w:p w14:paraId="48110B1F" w14:textId="77777777" w:rsidR="00626738" w:rsidRDefault="00626738" w:rsidP="00913A45">
                    <w:pPr>
                      <w:pStyle w:val="ListParagraph"/>
                      <w:numPr>
                        <w:ilvl w:val="0"/>
                        <w:numId w:val="14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626738">
                      <w:rPr>
                        <w:rFonts w:ascii="Montserrat" w:hAnsi="Montserrat"/>
                        <w:sz w:val="18"/>
                        <w:szCs w:val="18"/>
                      </w:rPr>
                      <w:t>Engineered scalable Azure Function Apps to reduce operational overhead and boost performance.</w:t>
                    </w:r>
                  </w:p>
                  <w:p w14:paraId="33DCB944" w14:textId="77777777" w:rsidR="00626738" w:rsidRDefault="00626738" w:rsidP="00913A45">
                    <w:pPr>
                      <w:pStyle w:val="ListParagraph"/>
                      <w:numPr>
                        <w:ilvl w:val="0"/>
                        <w:numId w:val="14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626738">
                      <w:rPr>
                        <w:rFonts w:ascii="Montserrat" w:hAnsi="Montserrat"/>
                        <w:sz w:val="18"/>
                        <w:szCs w:val="18"/>
                      </w:rPr>
                      <w:t>Centralized and secured APIs through Azure API Management by implementing robust security policies.</w:t>
                    </w:r>
                  </w:p>
                  <w:p w14:paraId="1E2C41F2" w14:textId="7DF4D001" w:rsidR="006F4076" w:rsidRPr="00913A45" w:rsidRDefault="00626738" w:rsidP="00913A45">
                    <w:pPr>
                      <w:pStyle w:val="ListParagraph"/>
                      <w:numPr>
                        <w:ilvl w:val="0"/>
                        <w:numId w:val="14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626738">
                      <w:rPr>
                        <w:rFonts w:ascii="Montserrat" w:hAnsi="Montserrat"/>
                        <w:sz w:val="18"/>
                        <w:szCs w:val="18"/>
                      </w:rPr>
                      <w:t>Leveraged Azure Event Hub and Service Bus to establish resilient messaging and event-driven communication.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3764BF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2009472" behindDoc="0" locked="0" layoutInCell="1" allowOverlap="1" wp14:anchorId="54EAA21B" wp14:editId="0666A7F2">
              <wp:simplePos x="0" y="0"/>
              <wp:positionH relativeFrom="margin">
                <wp:posOffset>1885950</wp:posOffset>
              </wp:positionH>
              <wp:positionV relativeFrom="paragraph">
                <wp:posOffset>-1362710</wp:posOffset>
              </wp:positionV>
              <wp:extent cx="4772660" cy="254000"/>
              <wp:effectExtent l="0" t="0" r="0" b="0"/>
              <wp:wrapNone/>
              <wp:docPr id="23581660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772660" cy="2540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9992705" w14:textId="6053D77A" w:rsidR="002D17A9" w:rsidRPr="0087668E" w:rsidRDefault="002D17A9" w:rsidP="0087668E">
                          <w:pPr>
                            <w:ind w:left="360"/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2D17A9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Role: </w:t>
                          </w:r>
                          <w:r w:rsidR="003764BF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>Backend</w:t>
                          </w:r>
                          <w:r w:rsidRPr="002D17A9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 Engineer | An Indian Multinational Consumer Company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4EAA21B" id="_x0000_s1038" type="#_x0000_t202" style="position:absolute;margin-left:148.5pt;margin-top:-107.3pt;width:375.8pt;height:20pt;z-index:252009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" filled="f" stroked="f" strokeweight=".5pt">
              <v:textbox>
                <w:txbxContent>
                  <w:p w14:paraId="79992705" w14:textId="6053D77A" w:rsidR="002D17A9" w:rsidRPr="0087668E" w:rsidRDefault="002D17A9" w:rsidP="0087668E">
                    <w:pPr>
                      <w:ind w:left="360"/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2D17A9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Role: </w:t>
                    </w:r>
                    <w:r w:rsidR="003764BF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>Backend</w:t>
                    </w:r>
                    <w:r w:rsidRPr="002D17A9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 Engineer | An Indian Multinational Consumer Company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3764BF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401216" behindDoc="0" locked="0" layoutInCell="1" allowOverlap="1" wp14:anchorId="1CC13486" wp14:editId="1BFB0E0A">
              <wp:simplePos x="0" y="0"/>
              <wp:positionH relativeFrom="page">
                <wp:align>right</wp:align>
              </wp:positionH>
              <wp:positionV relativeFrom="paragraph">
                <wp:posOffset>-2759711</wp:posOffset>
              </wp:positionV>
              <wp:extent cx="5164455" cy="1438275"/>
              <wp:effectExtent l="0" t="0" r="0" b="0"/>
              <wp:wrapNone/>
              <wp:docPr id="1916618298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64455" cy="14382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9CA98A9" w14:textId="738FD40C" w:rsidR="004D5CC2" w:rsidRPr="00746E37" w:rsidRDefault="004D5CC2" w:rsidP="004D5CC2">
                          <w:p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746E37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Role: </w:t>
                          </w:r>
                          <w:r w:rsidR="003764BF" w:rsidRPr="00746E37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Sr. </w:t>
                          </w:r>
                          <w:r w:rsidR="003764BF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>Backend</w:t>
                          </w:r>
                          <w:r w:rsidR="003764BF" w:rsidRPr="00746E37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 Engineer </w:t>
                          </w:r>
                          <w:r w:rsidRPr="00746E37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| </w:t>
                          </w:r>
                          <w:r w:rsidR="003764BF" w:rsidRPr="003764BF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>Modern Integration Framework</w:t>
                          </w:r>
                        </w:p>
                        <w:p w14:paraId="513A34EC" w14:textId="77777777" w:rsidR="008B42AF" w:rsidRDefault="008B42AF" w:rsidP="008B42AF">
                          <w:pPr>
                            <w:pStyle w:val="ListParagraph"/>
                            <w:numPr>
                              <w:ilvl w:val="0"/>
                              <w:numId w:val="8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8B42AF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Engineered scalable integration solutions for source and F&amp;O systems using Azure Functions and C#.</w:t>
                          </w:r>
                        </w:p>
                        <w:p w14:paraId="264294C1" w14:textId="77777777" w:rsidR="008B42AF" w:rsidRDefault="008B42AF" w:rsidP="008B42AF">
                          <w:pPr>
                            <w:pStyle w:val="ListParagraph"/>
                            <w:numPr>
                              <w:ilvl w:val="0"/>
                              <w:numId w:val="8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8B42AF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 xml:space="preserve">Designed </w:t>
                          </w:r>
                          <w:proofErr w:type="spellStart"/>
                          <w:r w:rsidRPr="008B42AF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cron</w:t>
                          </w:r>
                          <w:proofErr w:type="spellEnd"/>
                          <w:r w:rsidRPr="008B42AF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-based and HTTP-triggered workflows to automate data synchronization, incorporating robust retry mechanisms, exception handling, and error logging.</w:t>
                          </w:r>
                        </w:p>
                        <w:p w14:paraId="5E1F51A8" w14:textId="090BD6F8" w:rsidR="001539D9" w:rsidRPr="003764BF" w:rsidRDefault="008B42AF" w:rsidP="008B42AF">
                          <w:pPr>
                            <w:pStyle w:val="ListParagraph"/>
                            <w:numPr>
                              <w:ilvl w:val="0"/>
                              <w:numId w:val="8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8B42AF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Optimized code maintainability and scalability through dependency injection, modular design patterns, and adherence to SOLID principles.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CC13486" id="_x0000_s1039" type="#_x0000_t202" style="position:absolute;margin-left:355.45pt;margin-top:-217.3pt;width:406.65pt;height:113.25pt;z-index:2514012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" filled="f" stroked="f" strokeweight=".5pt">
              <v:textbox>
                <w:txbxContent>
                  <w:p w14:paraId="79CA98A9" w14:textId="738FD40C" w:rsidR="004D5CC2" w:rsidRPr="00746E37" w:rsidRDefault="004D5CC2" w:rsidP="004D5CC2">
                    <w:p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746E37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Role: </w:t>
                    </w:r>
                    <w:r w:rsidR="003764BF" w:rsidRPr="00746E37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Sr. </w:t>
                    </w:r>
                    <w:r w:rsidR="003764BF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>Backend</w:t>
                    </w:r>
                    <w:r w:rsidR="003764BF" w:rsidRPr="00746E37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 Engineer </w:t>
                    </w:r>
                    <w:r w:rsidRPr="00746E37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| </w:t>
                    </w:r>
                    <w:r w:rsidR="003764BF" w:rsidRPr="003764BF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>Modern Integration Framework</w:t>
                    </w:r>
                  </w:p>
                  <w:p w14:paraId="513A34EC" w14:textId="77777777" w:rsidR="008B42AF" w:rsidRDefault="008B42AF" w:rsidP="008B42AF">
                    <w:pPr>
                      <w:pStyle w:val="ListParagraph"/>
                      <w:numPr>
                        <w:ilvl w:val="0"/>
                        <w:numId w:val="8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8B42AF">
                      <w:rPr>
                        <w:rFonts w:ascii="Montserrat" w:hAnsi="Montserrat"/>
                        <w:sz w:val="18"/>
                        <w:szCs w:val="18"/>
                      </w:rPr>
                      <w:t>Engineered scalable integration solutions for source and F&amp;O systems using Azure Functions and C#.</w:t>
                    </w:r>
                  </w:p>
                  <w:p w14:paraId="264294C1" w14:textId="77777777" w:rsidR="008B42AF" w:rsidRDefault="008B42AF" w:rsidP="008B42AF">
                    <w:pPr>
                      <w:pStyle w:val="ListParagraph"/>
                      <w:numPr>
                        <w:ilvl w:val="0"/>
                        <w:numId w:val="8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8B42AF">
                      <w:rPr>
                        <w:rFonts w:ascii="Montserrat" w:hAnsi="Montserrat"/>
                        <w:sz w:val="18"/>
                        <w:szCs w:val="18"/>
                      </w:rPr>
                      <w:t xml:space="preserve">Designed </w:t>
                    </w:r>
                    <w:proofErr w:type="spellStart"/>
                    <w:r w:rsidRPr="008B42AF">
                      <w:rPr>
                        <w:rFonts w:ascii="Montserrat" w:hAnsi="Montserrat"/>
                        <w:sz w:val="18"/>
                        <w:szCs w:val="18"/>
                      </w:rPr>
                      <w:t>cron</w:t>
                    </w:r>
                    <w:proofErr w:type="spellEnd"/>
                    <w:r w:rsidRPr="008B42AF">
                      <w:rPr>
                        <w:rFonts w:ascii="Montserrat" w:hAnsi="Montserrat"/>
                        <w:sz w:val="18"/>
                        <w:szCs w:val="18"/>
                      </w:rPr>
                      <w:t>-based and HTTP-triggered workflows to automate data synchronization, incorporating robust retry mechanisms, exception handling, and error logging.</w:t>
                    </w:r>
                  </w:p>
                  <w:p w14:paraId="5E1F51A8" w14:textId="090BD6F8" w:rsidR="001539D9" w:rsidRPr="003764BF" w:rsidRDefault="008B42AF" w:rsidP="008B42AF">
                    <w:pPr>
                      <w:pStyle w:val="ListParagraph"/>
                      <w:numPr>
                        <w:ilvl w:val="0"/>
                        <w:numId w:val="8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8B42AF">
                      <w:rPr>
                        <w:rFonts w:ascii="Montserrat" w:hAnsi="Montserrat"/>
                        <w:sz w:val="18"/>
                        <w:szCs w:val="18"/>
                      </w:rPr>
                      <w:t>Optimized code maintainability and scalability through dependency injection, modular design patterns, and adherence to SOLID principles.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F82A5D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364352" behindDoc="0" locked="0" layoutInCell="1" allowOverlap="1" wp14:anchorId="308A4416" wp14:editId="2B9950EB">
              <wp:simplePos x="0" y="0"/>
              <wp:positionH relativeFrom="page">
                <wp:align>right</wp:align>
              </wp:positionH>
              <wp:positionV relativeFrom="paragraph">
                <wp:posOffset>-4607561</wp:posOffset>
              </wp:positionV>
              <wp:extent cx="5164455" cy="1876425"/>
              <wp:effectExtent l="0" t="0" r="0" b="0"/>
              <wp:wrapNone/>
              <wp:docPr id="621938337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64455" cy="18764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9606648" w14:textId="5769A49F" w:rsidR="00250F11" w:rsidRPr="00746E37" w:rsidRDefault="00250F11" w:rsidP="00250F11">
                          <w:pPr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</w:pPr>
                          <w:r w:rsidRPr="00746E37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Role: </w:t>
                          </w:r>
                          <w:r w:rsidR="003764BF" w:rsidRPr="00746E37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Sr. </w:t>
                          </w:r>
                          <w:r w:rsidR="003764BF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>Backend</w:t>
                          </w:r>
                          <w:r w:rsidR="003764BF" w:rsidRPr="00746E37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 Engineer </w:t>
                          </w:r>
                          <w:r w:rsidRPr="00746E37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| </w:t>
                          </w:r>
                          <w:r w:rsidR="00F82A5D" w:rsidRPr="00F82A5D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>Azure Service Deployment Automation</w:t>
                          </w:r>
                        </w:p>
                        <w:p w14:paraId="48706A0A" w14:textId="1BA0E271" w:rsidR="00412E5B" w:rsidRDefault="00412E5B" w:rsidP="00412E5B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412E5B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Architected and implemented an automation solution to deploy Azure services by dynamically generating Terraform scripts from Excel inputs.</w:t>
                          </w:r>
                        </w:p>
                        <w:p w14:paraId="44DB2E32" w14:textId="77777777" w:rsidR="00412E5B" w:rsidRDefault="00412E5B" w:rsidP="00412E5B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412E5B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Optimized Node.js backend code and minimized SQL database calls, significantly enhancing system performance and reducing response times.</w:t>
                          </w:r>
                        </w:p>
                        <w:p w14:paraId="69854030" w14:textId="77777777" w:rsidR="00412E5B" w:rsidRDefault="00412E5B" w:rsidP="00412E5B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412E5B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Developed robust Excel parsing logic for programmatic Terraform script generation and automated deployments through Azure Repos CI/CD pipelines.</w:t>
                          </w:r>
                        </w:p>
                        <w:p w14:paraId="2A010D5B" w14:textId="77777777" w:rsidR="00412E5B" w:rsidRDefault="00412E5B" w:rsidP="00412E5B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412E5B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Engineered and maintained efficient stored procedures to support automation workflows and streamline database operations.</w:t>
                          </w:r>
                        </w:p>
                        <w:p w14:paraId="18E1C561" w14:textId="6FF1CAE1" w:rsidR="00936FD7" w:rsidRPr="00746E37" w:rsidRDefault="00412E5B" w:rsidP="00412E5B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412E5B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Conducted comprehensive system testing to ensure high reliability, scalability, and seamless Azure service deployments.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08A4416" id="_x0000_s1040" type="#_x0000_t202" style="position:absolute;margin-left:355.45pt;margin-top:-362.8pt;width:406.65pt;height:147.75pt;z-index:25136435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" filled="f" stroked="f" strokeweight=".5pt">
              <v:textbox>
                <w:txbxContent>
                  <w:p w14:paraId="39606648" w14:textId="5769A49F" w:rsidR="00250F11" w:rsidRPr="00746E37" w:rsidRDefault="00250F11" w:rsidP="00250F11">
                    <w:pPr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</w:pPr>
                    <w:r w:rsidRPr="00746E37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Role: </w:t>
                    </w:r>
                    <w:r w:rsidR="003764BF" w:rsidRPr="00746E37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Sr. </w:t>
                    </w:r>
                    <w:r w:rsidR="003764BF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>Backend</w:t>
                    </w:r>
                    <w:r w:rsidR="003764BF" w:rsidRPr="00746E37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 Engineer </w:t>
                    </w:r>
                    <w:r w:rsidRPr="00746E37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| </w:t>
                    </w:r>
                    <w:r w:rsidR="00F82A5D" w:rsidRPr="00F82A5D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>Azure Service Deployment Automation</w:t>
                    </w:r>
                  </w:p>
                  <w:p w14:paraId="48706A0A" w14:textId="1BA0E271" w:rsidR="00412E5B" w:rsidRDefault="00412E5B" w:rsidP="00412E5B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412E5B">
                      <w:rPr>
                        <w:rFonts w:ascii="Montserrat" w:hAnsi="Montserrat"/>
                        <w:sz w:val="18"/>
                        <w:szCs w:val="18"/>
                      </w:rPr>
                      <w:t>Architected and implemented an automation solution to deploy Azure services by dynamically generating Terraform scripts from Excel inputs.</w:t>
                    </w:r>
                  </w:p>
                  <w:p w14:paraId="44DB2E32" w14:textId="77777777" w:rsidR="00412E5B" w:rsidRDefault="00412E5B" w:rsidP="00412E5B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412E5B">
                      <w:rPr>
                        <w:rFonts w:ascii="Montserrat" w:hAnsi="Montserrat"/>
                        <w:sz w:val="18"/>
                        <w:szCs w:val="18"/>
                      </w:rPr>
                      <w:t>Optimized Node.js backend code and minimized SQL database calls, significantly enhancing system performance and reducing response times.</w:t>
                    </w:r>
                  </w:p>
                  <w:p w14:paraId="69854030" w14:textId="77777777" w:rsidR="00412E5B" w:rsidRDefault="00412E5B" w:rsidP="00412E5B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412E5B">
                      <w:rPr>
                        <w:rFonts w:ascii="Montserrat" w:hAnsi="Montserrat"/>
                        <w:sz w:val="18"/>
                        <w:szCs w:val="18"/>
                      </w:rPr>
                      <w:t>Developed robust Excel parsing logic for programmatic Terraform script generation and automated deployments through Azure Repos CI/CD pipelines.</w:t>
                    </w:r>
                  </w:p>
                  <w:p w14:paraId="2A010D5B" w14:textId="77777777" w:rsidR="00412E5B" w:rsidRDefault="00412E5B" w:rsidP="00412E5B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412E5B">
                      <w:rPr>
                        <w:rFonts w:ascii="Montserrat" w:hAnsi="Montserrat"/>
                        <w:sz w:val="18"/>
                        <w:szCs w:val="18"/>
                      </w:rPr>
                      <w:t>Engineered and maintained efficient stored procedures to support automation workflows and streamline database operations.</w:t>
                    </w:r>
                  </w:p>
                  <w:p w14:paraId="18E1C561" w14:textId="6FF1CAE1" w:rsidR="00936FD7" w:rsidRPr="00746E37" w:rsidRDefault="00412E5B" w:rsidP="00412E5B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412E5B">
                      <w:rPr>
                        <w:rFonts w:ascii="Montserrat" w:hAnsi="Montserrat"/>
                        <w:sz w:val="18"/>
                        <w:szCs w:val="18"/>
                      </w:rPr>
                      <w:t>Conducted comprehensive system testing to ensure high reliability, scalability, and seamless Azure service deployments.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A06D85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2007424" behindDoc="0" locked="0" layoutInCell="1" allowOverlap="1" wp14:anchorId="520A1FFD" wp14:editId="3373BBFB">
              <wp:simplePos x="0" y="0"/>
              <wp:positionH relativeFrom="column">
                <wp:posOffset>5633499</wp:posOffset>
              </wp:positionH>
              <wp:positionV relativeFrom="paragraph">
                <wp:posOffset>361922</wp:posOffset>
              </wp:positionV>
              <wp:extent cx="1502797" cy="485030"/>
              <wp:effectExtent l="0" t="0" r="0" b="0"/>
              <wp:wrapNone/>
              <wp:docPr id="1075180424" name="Text Box 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2797" cy="4850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A5BDA2D" w14:textId="64DB7497" w:rsidR="00A06D85" w:rsidRPr="0008784C" w:rsidRDefault="00A5226B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  <w:r w:rsidRPr="0008784C">
                            <w:rPr>
                              <w:noProof/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  <w:drawing>
                              <wp:inline distT="0" distB="0" distL="0" distR="0" wp14:anchorId="6C1E96C1" wp14:editId="33F54EC4">
                                <wp:extent cx="1089660" cy="386715"/>
                                <wp:effectExtent l="0" t="0" r="0" b="0"/>
                                <wp:docPr id="1790277210" name="Picture 5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89660" cy="38671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20A1FFD" id="Text Box 55" o:spid="_x0000_s1041" type="#_x0000_t202" style="position:absolute;margin-left:443.6pt;margin-top:28.5pt;width:118.35pt;height:38.2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" filled="f" stroked="f" strokeweight=".5pt">
              <v:textbox>
                <w:txbxContent>
                  <w:p w14:paraId="0A5BDA2D" w14:textId="64DB7497" w:rsidR="00A06D85" w:rsidRPr="0008784C" w:rsidRDefault="00A5226B">
                    <w:pPr>
                      <w:rPr>
                        <w:color w:val="FFFFFF" w:themeColor="background1"/>
                        <w14:textFill>
                          <w14:noFill/>
                        </w14:textFill>
                      </w:rPr>
                    </w:pPr>
                    <w:r w:rsidRPr="0008784C">
                      <w:rPr>
                        <w:noProof/>
                        <w:color w:val="FFFFFF" w:themeColor="background1"/>
                        <w14:textFill>
                          <w14:noFill/>
                        </w14:textFill>
                      </w:rPr>
                      <w:drawing>
                        <wp:inline distT="0" distB="0" distL="0" distR="0" wp14:anchorId="6C1E96C1" wp14:editId="33F54EC4">
                          <wp:extent cx="1089660" cy="386715"/>
                          <wp:effectExtent l="0" t="0" r="0" b="0"/>
                          <wp:docPr id="1790277210" name="Picture 5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89660" cy="38671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0B1BBF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987968" behindDoc="0" locked="0" layoutInCell="1" allowOverlap="1" wp14:anchorId="7BCF7C7F" wp14:editId="13744D1A">
              <wp:simplePos x="0" y="0"/>
              <wp:positionH relativeFrom="margin">
                <wp:align>center</wp:align>
              </wp:positionH>
              <wp:positionV relativeFrom="paragraph">
                <wp:posOffset>282934</wp:posOffset>
              </wp:positionV>
              <wp:extent cx="7783857" cy="636104"/>
              <wp:effectExtent l="0" t="0" r="7620" b="0"/>
              <wp:wrapNone/>
              <wp:docPr id="2112060807" name="Rectangle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3857" cy="636104"/>
                      </a:xfrm>
                      <a:prstGeom prst="rect">
                        <a:avLst/>
                      </a:prstGeom>
                      <a:solidFill>
                        <a:schemeClr val="bg1">
                          <a:lumMod val="85000"/>
                        </a:schemeClr>
                      </a:solidFill>
                      <a:ln>
                        <a:noFill/>
                      </a:ln>
                    </wps:spPr>
                    <wps:style>
                      <a:lnRef idx="3">
                        <a:schemeClr val="lt1"/>
                      </a:lnRef>
                      <a:fillRef idx="1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3BB914F" id="Rectangle 41" o:spid="_x0000_s1026" style="position:absolute;margin-left:0;margin-top:22.3pt;width:612.9pt;height:50.1pt;z-index:2519879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" fillcolor="#d8d8d8 [2732]" stroked="f" strokeweight="1.5pt">
              <w10:wrap anchorx="margin"/>
            </v:rect>
          </w:pict>
        </mc:Fallback>
      </mc:AlternateContent>
    </w:r>
    <w:r w:rsidR="002A00FC">
      <w:br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789019" w14:textId="77777777" w:rsidR="00F66C5B" w:rsidRDefault="00F66C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FE55B0" w14:textId="77777777" w:rsidR="00E100AC" w:rsidRDefault="00E100AC" w:rsidP="000C45FF">
      <w:r>
        <w:separator/>
      </w:r>
    </w:p>
  </w:footnote>
  <w:footnote w:type="continuationSeparator" w:id="0">
    <w:p w14:paraId="7D575EB6" w14:textId="77777777" w:rsidR="00E100AC" w:rsidRDefault="00E100AC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524E64" w14:textId="77777777" w:rsidR="00F66C5B" w:rsidRDefault="00F66C5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EE048B" w14:textId="4B466934" w:rsidR="00AC187B" w:rsidRPr="00AC187B" w:rsidRDefault="00AB54C4" w:rsidP="00AC187B">
    <w:pPr>
      <w:pStyle w:val="Header"/>
      <w:tabs>
        <w:tab w:val="clear" w:pos="4680"/>
        <w:tab w:val="clear" w:pos="9360"/>
        <w:tab w:val="left" w:pos="3096"/>
      </w:tabs>
      <w:jc w:val="center"/>
      <w:rPr>
        <w:rFonts w:ascii="Montserrat" w:hAnsi="Montserrat"/>
        <w:b/>
        <w:bCs/>
        <w:sz w:val="32"/>
        <w:szCs w:val="32"/>
      </w:rPr>
    </w:pP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16640" behindDoc="0" locked="0" layoutInCell="1" allowOverlap="1" wp14:anchorId="1D7CE7FD" wp14:editId="4699D8DD">
              <wp:simplePos x="0" y="0"/>
              <wp:positionH relativeFrom="column">
                <wp:posOffset>1330325</wp:posOffset>
              </wp:positionH>
              <wp:positionV relativeFrom="paragraph">
                <wp:posOffset>3134360</wp:posOffset>
              </wp:positionV>
              <wp:extent cx="539750" cy="60960"/>
              <wp:effectExtent l="0" t="0" r="12700" b="15240"/>
              <wp:wrapNone/>
              <wp:docPr id="89784426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611069892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47275359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57104537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4632240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21965445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52124B4" id="Group 22" o:spid="_x0000_s1026" style="position:absolute;margin-left:104.75pt;margin-top:246.8pt;width:42.5pt;height:4.8pt;z-index:252016640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33024" behindDoc="0" locked="0" layoutInCell="1" allowOverlap="1" wp14:anchorId="5709428B" wp14:editId="5CF6553C">
              <wp:simplePos x="0" y="0"/>
              <wp:positionH relativeFrom="column">
                <wp:posOffset>1329000</wp:posOffset>
              </wp:positionH>
              <wp:positionV relativeFrom="paragraph">
                <wp:posOffset>5513745</wp:posOffset>
              </wp:positionV>
              <wp:extent cx="539750" cy="60960"/>
              <wp:effectExtent l="0" t="0" r="12700" b="15240"/>
              <wp:wrapNone/>
              <wp:docPr id="1919045423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71037048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79696068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13721476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69203467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26964789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AEBB184" id="Group 22" o:spid="_x0000_s1026" style="position:absolute;margin-left:104.65pt;margin-top:434.15pt;width:42.5pt;height:4.8pt;z-index:252033024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30976" behindDoc="0" locked="0" layoutInCell="1" allowOverlap="1" wp14:anchorId="071AB94F" wp14:editId="0BEB5CEA">
              <wp:simplePos x="0" y="0"/>
              <wp:positionH relativeFrom="column">
                <wp:posOffset>1329000</wp:posOffset>
              </wp:positionH>
              <wp:positionV relativeFrom="paragraph">
                <wp:posOffset>5344160</wp:posOffset>
              </wp:positionV>
              <wp:extent cx="539750" cy="60960"/>
              <wp:effectExtent l="0" t="0" r="12700" b="15240"/>
              <wp:wrapNone/>
              <wp:docPr id="1087841952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442404575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96589146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0903298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76971079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51112963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2E8BFD8" id="Group 22" o:spid="_x0000_s1026" style="position:absolute;margin-left:104.65pt;margin-top:420.8pt;width:42.5pt;height:4.8pt;z-index:252030976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28928" behindDoc="0" locked="0" layoutInCell="1" allowOverlap="1" wp14:anchorId="70A5A28A" wp14:editId="4592AEC6">
              <wp:simplePos x="0" y="0"/>
              <wp:positionH relativeFrom="column">
                <wp:posOffset>1328980</wp:posOffset>
              </wp:positionH>
              <wp:positionV relativeFrom="paragraph">
                <wp:posOffset>5191067</wp:posOffset>
              </wp:positionV>
              <wp:extent cx="539750" cy="60960"/>
              <wp:effectExtent l="0" t="0" r="12700" b="15240"/>
              <wp:wrapNone/>
              <wp:docPr id="1767978716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1191134934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51817793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62794494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10053335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1888406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DB85B8C" id="Group 22" o:spid="_x0000_s1026" style="position:absolute;margin-left:104.65pt;margin-top:408.75pt;width:42.5pt;height:4.8pt;z-index:252028928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26880" behindDoc="0" locked="0" layoutInCell="1" allowOverlap="1" wp14:anchorId="24C24CC1" wp14:editId="48E602DE">
              <wp:simplePos x="0" y="0"/>
              <wp:positionH relativeFrom="column">
                <wp:posOffset>1340589</wp:posOffset>
              </wp:positionH>
              <wp:positionV relativeFrom="paragraph">
                <wp:posOffset>4670362</wp:posOffset>
              </wp:positionV>
              <wp:extent cx="539750" cy="60960"/>
              <wp:effectExtent l="0" t="0" r="12700" b="15240"/>
              <wp:wrapNone/>
              <wp:docPr id="273871593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573238996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25602900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90853951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49498336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14558231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DBA5983" id="Group 22" o:spid="_x0000_s1026" style="position:absolute;margin-left:105.55pt;margin-top:367.75pt;width:42.5pt;height:4.8pt;z-index:252026880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24832" behindDoc="0" locked="0" layoutInCell="1" allowOverlap="1" wp14:anchorId="26ECE98E" wp14:editId="725D4A58">
              <wp:simplePos x="0" y="0"/>
              <wp:positionH relativeFrom="column">
                <wp:posOffset>1340351</wp:posOffset>
              </wp:positionH>
              <wp:positionV relativeFrom="paragraph">
                <wp:posOffset>4496148</wp:posOffset>
              </wp:positionV>
              <wp:extent cx="539750" cy="60960"/>
              <wp:effectExtent l="0" t="0" r="12700" b="15240"/>
              <wp:wrapNone/>
              <wp:docPr id="1009980392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69648439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06476849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1929725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6055316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64559183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A8229C9" id="Group 22" o:spid="_x0000_s1026" style="position:absolute;margin-left:105.55pt;margin-top:354.05pt;width:42.5pt;height:4.8pt;z-index:252024832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22784" behindDoc="0" locked="0" layoutInCell="1" allowOverlap="1" wp14:anchorId="17E377C0" wp14:editId="20416EA6">
              <wp:simplePos x="0" y="0"/>
              <wp:positionH relativeFrom="column">
                <wp:posOffset>1329348</wp:posOffset>
              </wp:positionH>
              <wp:positionV relativeFrom="paragraph">
                <wp:posOffset>4330642</wp:posOffset>
              </wp:positionV>
              <wp:extent cx="539750" cy="60960"/>
              <wp:effectExtent l="0" t="0" r="12700" b="15240"/>
              <wp:wrapNone/>
              <wp:docPr id="1911773213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2035022723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45889208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61224439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15083426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20370588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AC0943E" id="Group 22" o:spid="_x0000_s1026" style="position:absolute;margin-left:104.65pt;margin-top:341pt;width:42.5pt;height:4.8pt;z-index:252022784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20736" behindDoc="0" locked="0" layoutInCell="1" allowOverlap="1" wp14:anchorId="3B8579AE" wp14:editId="0B2910D5">
              <wp:simplePos x="0" y="0"/>
              <wp:positionH relativeFrom="column">
                <wp:posOffset>1316936</wp:posOffset>
              </wp:positionH>
              <wp:positionV relativeFrom="paragraph">
                <wp:posOffset>3809077</wp:posOffset>
              </wp:positionV>
              <wp:extent cx="539750" cy="60960"/>
              <wp:effectExtent l="0" t="0" r="12700" b="15240"/>
              <wp:wrapNone/>
              <wp:docPr id="910078682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1059410241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49476155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75630863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44296754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90368592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62DF531" id="Group 22" o:spid="_x0000_s1026" style="position:absolute;margin-left:103.7pt;margin-top:299.95pt;width:42.5pt;height:4.8pt;z-index:252020736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18688" behindDoc="0" locked="0" layoutInCell="1" allowOverlap="1" wp14:anchorId="3C57750A" wp14:editId="0E6E8FC1">
              <wp:simplePos x="0" y="0"/>
              <wp:positionH relativeFrom="column">
                <wp:posOffset>1316567</wp:posOffset>
              </wp:positionH>
              <wp:positionV relativeFrom="paragraph">
                <wp:posOffset>3643573</wp:posOffset>
              </wp:positionV>
              <wp:extent cx="539750" cy="60960"/>
              <wp:effectExtent l="0" t="0" r="12700" b="15240"/>
              <wp:wrapNone/>
              <wp:docPr id="939494466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713790643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49538381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05729565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85768883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5669044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A6B0B0D" id="Group 22" o:spid="_x0000_s1026" style="position:absolute;margin-left:103.65pt;margin-top:286.9pt;width:42.5pt;height:4.8pt;z-index:252018688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14592" behindDoc="0" locked="0" layoutInCell="1" allowOverlap="1" wp14:anchorId="66E8F518" wp14:editId="36D4E4B7">
              <wp:simplePos x="0" y="0"/>
              <wp:positionH relativeFrom="column">
                <wp:posOffset>1331225</wp:posOffset>
              </wp:positionH>
              <wp:positionV relativeFrom="paragraph">
                <wp:posOffset>2956580</wp:posOffset>
              </wp:positionV>
              <wp:extent cx="539750" cy="60960"/>
              <wp:effectExtent l="0" t="0" r="12700" b="15240"/>
              <wp:wrapNone/>
              <wp:docPr id="1876051584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327882757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70129455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42977164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55495311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48565685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EB41F0D" id="Group 22" o:spid="_x0000_s1026" style="position:absolute;margin-left:104.8pt;margin-top:232.8pt;width:42.5pt;height:4.8pt;z-index:252014592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12544" behindDoc="0" locked="0" layoutInCell="1" allowOverlap="1" wp14:anchorId="434E81D5" wp14:editId="4356538C">
              <wp:simplePos x="0" y="0"/>
              <wp:positionH relativeFrom="column">
                <wp:posOffset>1327317</wp:posOffset>
              </wp:positionH>
              <wp:positionV relativeFrom="paragraph">
                <wp:posOffset>2798365</wp:posOffset>
              </wp:positionV>
              <wp:extent cx="539750" cy="60960"/>
              <wp:effectExtent l="0" t="0" r="12700" b="15240"/>
              <wp:wrapNone/>
              <wp:docPr id="1894184443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1476703695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78678045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9749463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54699994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65012664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57D09A2" id="Group 22" o:spid="_x0000_s1026" style="position:absolute;margin-left:104.5pt;margin-top:220.35pt;width:42.5pt;height:4.8pt;z-index:252012544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1845632" behindDoc="0" locked="0" layoutInCell="1" allowOverlap="1" wp14:anchorId="1A8FED25" wp14:editId="480D6630">
              <wp:simplePos x="0" y="0"/>
              <wp:positionH relativeFrom="column">
                <wp:posOffset>1327882</wp:posOffset>
              </wp:positionH>
              <wp:positionV relativeFrom="paragraph">
                <wp:posOffset>2653665</wp:posOffset>
              </wp:positionV>
              <wp:extent cx="539750" cy="60960"/>
              <wp:effectExtent l="0" t="0" r="12700" b="15240"/>
              <wp:wrapNone/>
              <wp:docPr id="1046384522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1100795268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19622676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24596596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48536600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16263195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5A6A2AB" id="Group 22" o:spid="_x0000_s1026" style="position:absolute;margin-left:104.55pt;margin-top:208.95pt;width:42.5pt;height:4.8pt;z-index:251845632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509760" behindDoc="0" locked="0" layoutInCell="1" allowOverlap="1" wp14:anchorId="5170D662" wp14:editId="5AFF63E3">
              <wp:simplePos x="0" y="0"/>
              <wp:positionH relativeFrom="column">
                <wp:posOffset>-400050</wp:posOffset>
              </wp:positionH>
              <wp:positionV relativeFrom="paragraph">
                <wp:posOffset>2069465</wp:posOffset>
              </wp:positionV>
              <wp:extent cx="2357755" cy="6810375"/>
              <wp:effectExtent l="0" t="0" r="0" b="0"/>
              <wp:wrapNone/>
              <wp:docPr id="1954412205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57755" cy="68103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D9E0C5A" w14:textId="5FBDA3BD" w:rsidR="0072578F" w:rsidRPr="00D76A4D" w:rsidRDefault="00287EDC">
                          <w:pPr>
                            <w:rPr>
                              <w:rFonts w:ascii="Montserrat" w:hAnsi="Montserrat"/>
                              <w:b/>
                              <w:bCs/>
                              <w:color w:val="C00000"/>
                              <w:lang w:val="en-IN"/>
                            </w:rPr>
                          </w:pPr>
                          <w:r w:rsidRPr="00D76A4D">
                            <w:rPr>
                              <w:rFonts w:ascii="Montserrat" w:hAnsi="Montserrat"/>
                              <w:b/>
                              <w:bCs/>
                              <w:color w:val="C00000"/>
                              <w:lang w:val="en-IN"/>
                            </w:rPr>
                            <w:t>SKILLS</w:t>
                          </w:r>
                        </w:p>
                        <w:p w14:paraId="278FFDD9" w14:textId="26ED204A" w:rsidR="00C97D6B" w:rsidRPr="00D76A4D" w:rsidRDefault="00913A45" w:rsidP="0090762E">
                          <w:pPr>
                            <w:spacing w:after="0"/>
                            <w:rPr>
                              <w:rFonts w:ascii="Montserrat" w:hAnsi="Montserrat"/>
                              <w:b/>
                              <w:bCs/>
                            </w:rPr>
                          </w:pPr>
                          <w:r>
                            <w:rPr>
                              <w:rFonts w:ascii="Montserrat" w:hAnsi="Montserrat"/>
                              <w:b/>
                              <w:bCs/>
                            </w:rPr>
                            <w:t>Backend Frameworks</w:t>
                          </w:r>
                          <w:r w:rsidR="005A68FD" w:rsidRPr="00D76A4D">
                            <w:rPr>
                              <w:rFonts w:ascii="Montserrat" w:hAnsi="Montserrat"/>
                              <w:b/>
                              <w:bCs/>
                            </w:rPr>
                            <w:t>:</w:t>
                          </w:r>
                          <w:r w:rsidR="00150B42" w:rsidRPr="00D76A4D">
                            <w:rPr>
                              <w:rFonts w:ascii="Montserrat" w:hAnsi="Montserrat"/>
                              <w:b/>
                              <w:bCs/>
                            </w:rPr>
                            <w:t xml:space="preserve"> </w:t>
                          </w:r>
                        </w:p>
                        <w:p w14:paraId="3552063C" w14:textId="26F320B6" w:rsidR="00150B42" w:rsidRPr="00D76A4D" w:rsidRDefault="00913A45" w:rsidP="0090762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>
                            <w:rPr>
                              <w:rFonts w:ascii="Montserrat" w:hAnsi="Montserrat"/>
                            </w:rPr>
                            <w:t>Express</w:t>
                          </w:r>
                        </w:p>
                        <w:p w14:paraId="16C50884" w14:textId="03CCAC2C" w:rsidR="009C04DC" w:rsidRDefault="00913A45" w:rsidP="0090762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>
                            <w:rPr>
                              <w:rFonts w:ascii="Montserrat" w:hAnsi="Montserrat"/>
                            </w:rPr>
                            <w:t>.Net</w:t>
                          </w:r>
                        </w:p>
                        <w:p w14:paraId="260C514C" w14:textId="64C02F03" w:rsidR="0052105A" w:rsidRDefault="0052105A" w:rsidP="0090762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proofErr w:type="spellStart"/>
                          <w:r>
                            <w:rPr>
                              <w:rFonts w:ascii="Montserrat" w:hAnsi="Montserrat"/>
                            </w:rPr>
                            <w:t>Sequelize</w:t>
                          </w:r>
                          <w:proofErr w:type="spellEnd"/>
                          <w:r>
                            <w:rPr>
                              <w:rFonts w:ascii="Montserrat" w:hAnsi="Montserrat"/>
                            </w:rPr>
                            <w:t xml:space="preserve"> ORM</w:t>
                          </w:r>
                        </w:p>
                        <w:p w14:paraId="2B52DEB9" w14:textId="6E0A5176" w:rsidR="0052105A" w:rsidRPr="00D76A4D" w:rsidRDefault="0052105A" w:rsidP="0090762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>
                            <w:rPr>
                              <w:rFonts w:ascii="Montserrat" w:hAnsi="Montserrat"/>
                            </w:rPr>
                            <w:t>Entity Framework</w:t>
                          </w:r>
                        </w:p>
                        <w:p w14:paraId="7CE50A37" w14:textId="77777777" w:rsidR="00C91105" w:rsidRPr="00D76A4D" w:rsidRDefault="00C91105" w:rsidP="00C91105">
                          <w:pPr>
                            <w:spacing w:after="0"/>
                            <w:rPr>
                              <w:rFonts w:ascii="Montserrat" w:hAnsi="Montserrat"/>
                              <w:lang w:val="en-IN"/>
                            </w:rPr>
                          </w:pPr>
                        </w:p>
                        <w:p w14:paraId="052976F0" w14:textId="75B64258" w:rsidR="00770E7E" w:rsidRPr="00D76A4D" w:rsidRDefault="00770E7E" w:rsidP="00770E7E">
                          <w:pPr>
                            <w:spacing w:after="0"/>
                            <w:rPr>
                              <w:rFonts w:ascii="Montserrat" w:hAnsi="Montserrat"/>
                              <w:b/>
                              <w:bCs/>
                            </w:rPr>
                          </w:pPr>
                          <w:r w:rsidRPr="00D76A4D">
                            <w:rPr>
                              <w:rFonts w:ascii="Montserrat" w:hAnsi="Montserrat"/>
                              <w:b/>
                              <w:bCs/>
                            </w:rPr>
                            <w:t xml:space="preserve">Databases: </w:t>
                          </w:r>
                        </w:p>
                        <w:p w14:paraId="2055BAF1" w14:textId="2863C393" w:rsidR="00287EDC" w:rsidRPr="00D76A4D" w:rsidRDefault="00770E7E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 w:rsidRPr="00D76A4D">
                            <w:rPr>
                              <w:rFonts w:ascii="Montserrat" w:hAnsi="Montserrat"/>
                            </w:rPr>
                            <w:t>MSSQL Server</w:t>
                          </w:r>
                        </w:p>
                        <w:p w14:paraId="14470451" w14:textId="75233EFA" w:rsidR="0052105A" w:rsidRPr="00D76A4D" w:rsidRDefault="00AB54C4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>
                            <w:rPr>
                              <w:rFonts w:ascii="Montserrat" w:hAnsi="Montserrat"/>
                            </w:rPr>
                            <w:t xml:space="preserve">Azure </w:t>
                          </w:r>
                          <w:r w:rsidR="0052105A">
                            <w:rPr>
                              <w:rFonts w:ascii="Montserrat" w:hAnsi="Montserrat"/>
                            </w:rPr>
                            <w:t>Cosmos DB</w:t>
                          </w:r>
                        </w:p>
                        <w:p w14:paraId="1E2D6FE3" w14:textId="77777777" w:rsidR="00C91105" w:rsidRPr="00D76A4D" w:rsidRDefault="00C91105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</w:p>
                        <w:p w14:paraId="0A801035" w14:textId="77777777" w:rsidR="002D382B" w:rsidRPr="00D76A4D" w:rsidRDefault="002D382B" w:rsidP="00770E7E">
                          <w:pPr>
                            <w:spacing w:after="0"/>
                            <w:rPr>
                              <w:rFonts w:ascii="Montserrat" w:hAnsi="Montserrat"/>
                              <w:b/>
                              <w:bCs/>
                            </w:rPr>
                          </w:pPr>
                          <w:r w:rsidRPr="00D76A4D">
                            <w:rPr>
                              <w:rFonts w:ascii="Montserrat" w:hAnsi="Montserrat"/>
                              <w:b/>
                              <w:bCs/>
                            </w:rPr>
                            <w:t xml:space="preserve">Cloud: </w:t>
                          </w:r>
                        </w:p>
                        <w:p w14:paraId="26A789CF" w14:textId="11C56082" w:rsidR="002D382B" w:rsidRDefault="002D382B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 w:rsidRPr="00D76A4D">
                            <w:rPr>
                              <w:rFonts w:ascii="Montserrat" w:hAnsi="Montserrat"/>
                            </w:rPr>
                            <w:t>Azure</w:t>
                          </w:r>
                        </w:p>
                        <w:p w14:paraId="70AB9B01" w14:textId="2AAC7302" w:rsidR="0052105A" w:rsidRDefault="0052105A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>
                            <w:rPr>
                              <w:rFonts w:ascii="Montserrat" w:hAnsi="Montserrat"/>
                            </w:rPr>
                            <w:t>AWS</w:t>
                          </w:r>
                        </w:p>
                        <w:p w14:paraId="7EF506B6" w14:textId="55396BBF" w:rsidR="0052105A" w:rsidRPr="00D76A4D" w:rsidRDefault="0052105A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>
                            <w:rPr>
                              <w:rFonts w:ascii="Montserrat" w:hAnsi="Montserrat"/>
                            </w:rPr>
                            <w:t>GCP</w:t>
                          </w:r>
                        </w:p>
                        <w:p w14:paraId="66C07437" w14:textId="77777777" w:rsidR="005314F9" w:rsidRPr="00D76A4D" w:rsidRDefault="005314F9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</w:p>
                        <w:p w14:paraId="5E81E880" w14:textId="77777777" w:rsidR="005314F9" w:rsidRPr="00D76A4D" w:rsidRDefault="005314F9" w:rsidP="00770E7E">
                          <w:pPr>
                            <w:spacing w:after="0"/>
                            <w:rPr>
                              <w:rFonts w:ascii="Montserrat" w:hAnsi="Montserrat"/>
                              <w:b/>
                              <w:bCs/>
                            </w:rPr>
                          </w:pPr>
                          <w:r w:rsidRPr="00D76A4D">
                            <w:rPr>
                              <w:rFonts w:ascii="Montserrat" w:hAnsi="Montserrat"/>
                              <w:b/>
                              <w:bCs/>
                            </w:rPr>
                            <w:t xml:space="preserve">Programming: </w:t>
                          </w:r>
                        </w:p>
                        <w:p w14:paraId="1277C217" w14:textId="19A8855F" w:rsidR="00385B32" w:rsidRDefault="0052105A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>
                            <w:rPr>
                              <w:rFonts w:ascii="Montserrat" w:hAnsi="Montserrat"/>
                            </w:rPr>
                            <w:t>NodeJS</w:t>
                          </w:r>
                        </w:p>
                        <w:p w14:paraId="7DACC157" w14:textId="76EDA540" w:rsidR="00385B32" w:rsidRDefault="0052105A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>
                            <w:rPr>
                              <w:rFonts w:ascii="Montserrat" w:hAnsi="Montserrat"/>
                            </w:rPr>
                            <w:t>C#</w:t>
                          </w:r>
                        </w:p>
                        <w:p w14:paraId="4C5DC4EE" w14:textId="3B5F5186" w:rsidR="00AB54C4" w:rsidRPr="00D76A4D" w:rsidRDefault="00AB54C4" w:rsidP="00770E7E">
                          <w:pPr>
                            <w:spacing w:after="0"/>
                            <w:rPr>
                              <w:rFonts w:ascii="Montserrat" w:hAnsi="Montserrat"/>
                              <w:lang w:val="en-IN"/>
                            </w:rPr>
                          </w:pPr>
                          <w:r>
                            <w:rPr>
                              <w:rFonts w:ascii="Montserrat" w:hAnsi="Montserrat"/>
                            </w:rPr>
                            <w:t>PowerShell</w:t>
                          </w:r>
                        </w:p>
                        <w:p w14:paraId="2BB9DA5B" w14:textId="77777777" w:rsidR="00385B32" w:rsidRPr="00D76A4D" w:rsidRDefault="00385B32" w:rsidP="00770E7E">
                          <w:pPr>
                            <w:spacing w:after="0"/>
                            <w:rPr>
                              <w:rFonts w:ascii="Montserrat" w:hAnsi="Montserrat"/>
                              <w:lang w:val="en-IN"/>
                            </w:rPr>
                          </w:pPr>
                        </w:p>
                        <w:p w14:paraId="3E3C716E" w14:textId="241192EE" w:rsidR="00E97679" w:rsidRPr="00D76A4D" w:rsidRDefault="00E97679" w:rsidP="00770E7E">
                          <w:pPr>
                            <w:spacing w:after="0"/>
                            <w:rPr>
                              <w:rFonts w:ascii="Montserrat" w:hAnsi="Montserrat"/>
                              <w:b/>
                              <w:bCs/>
                            </w:rPr>
                          </w:pPr>
                          <w:r w:rsidRPr="00D76A4D">
                            <w:rPr>
                              <w:rFonts w:ascii="Montserrat" w:hAnsi="Montserrat"/>
                              <w:b/>
                              <w:bCs/>
                            </w:rPr>
                            <w:t xml:space="preserve">CI/CD Tools: </w:t>
                          </w:r>
                        </w:p>
                        <w:p w14:paraId="03A4B8F7" w14:textId="6B45894F" w:rsidR="00E97679" w:rsidRPr="00D76A4D" w:rsidRDefault="00E97679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 w:rsidRPr="00D76A4D">
                            <w:rPr>
                              <w:rFonts w:ascii="Montserrat" w:hAnsi="Montserrat"/>
                            </w:rPr>
                            <w:t>Azure DevOps</w:t>
                          </w:r>
                        </w:p>
                        <w:p w14:paraId="5D5085B5" w14:textId="0586F6DF" w:rsidR="00B86DE0" w:rsidRPr="00D76A4D" w:rsidRDefault="00B86DE0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 w:rsidRPr="00D76A4D">
                            <w:rPr>
                              <w:rFonts w:ascii="Montserrat" w:hAnsi="Montserrat"/>
                            </w:rPr>
                            <w:t>GIT</w:t>
                          </w:r>
                        </w:p>
                        <w:p w14:paraId="7C65F747" w14:textId="77777777" w:rsidR="000E2950" w:rsidRPr="00D76A4D" w:rsidRDefault="000E2950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</w:p>
                        <w:p w14:paraId="410416A5" w14:textId="08377499" w:rsidR="000E2950" w:rsidRPr="00D76A4D" w:rsidRDefault="00AB54C4" w:rsidP="000E2950">
                          <w:pPr>
                            <w:spacing w:after="0"/>
                            <w:rPr>
                              <w:rFonts w:ascii="Montserrat" w:hAnsi="Montserrat"/>
                              <w:b/>
                              <w:bCs/>
                            </w:rPr>
                          </w:pPr>
                          <w:r>
                            <w:rPr>
                              <w:rFonts w:ascii="Montserrat" w:hAnsi="Montserrat"/>
                              <w:b/>
                              <w:bCs/>
                            </w:rPr>
                            <w:t>Azure</w:t>
                          </w:r>
                          <w:r w:rsidR="000E2950" w:rsidRPr="00D76A4D">
                            <w:rPr>
                              <w:rFonts w:ascii="Montserrat" w:hAnsi="Montserrat"/>
                              <w:b/>
                              <w:bCs/>
                            </w:rPr>
                            <w:t xml:space="preserve">: </w:t>
                          </w:r>
                        </w:p>
                        <w:p w14:paraId="14361345" w14:textId="77777777" w:rsidR="00AB54C4" w:rsidRDefault="00AB54C4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 w:rsidRPr="00AB54C4">
                            <w:rPr>
                              <w:rFonts w:ascii="Montserrat" w:hAnsi="Montserrat"/>
                            </w:rPr>
                            <w:t>Azure Functions</w:t>
                          </w:r>
                        </w:p>
                        <w:p w14:paraId="455435E8" w14:textId="77777777" w:rsidR="00AB54C4" w:rsidRDefault="00AB54C4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 w:rsidRPr="00AB54C4">
                            <w:rPr>
                              <w:rFonts w:ascii="Montserrat" w:hAnsi="Montserrat"/>
                            </w:rPr>
                            <w:t>Azure Logic Apps</w:t>
                          </w:r>
                        </w:p>
                        <w:p w14:paraId="26755B4F" w14:textId="2F39B6E4" w:rsidR="00AB54C4" w:rsidRDefault="00AB54C4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>
                            <w:rPr>
                              <w:rFonts w:ascii="Montserrat" w:hAnsi="Montserrat"/>
                            </w:rPr>
                            <w:t>Azure Messaging service</w:t>
                          </w:r>
                        </w:p>
                        <w:p w14:paraId="25193EBB" w14:textId="2A485703" w:rsidR="00AB54C4" w:rsidRDefault="00AB54C4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 w:rsidRPr="00AB54C4">
                            <w:rPr>
                              <w:rFonts w:ascii="Montserrat" w:hAnsi="Montserrat"/>
                            </w:rPr>
                            <w:t xml:space="preserve">Azure </w:t>
                          </w:r>
                          <w:r>
                            <w:rPr>
                              <w:rFonts w:ascii="Montserrat" w:hAnsi="Montserrat"/>
                            </w:rPr>
                            <w:t>APIM</w:t>
                          </w:r>
                        </w:p>
                        <w:p w14:paraId="70341D0E" w14:textId="77777777" w:rsidR="00AB54C4" w:rsidRDefault="00AB54C4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 w:rsidRPr="00AB54C4">
                            <w:rPr>
                              <w:rFonts w:ascii="Montserrat" w:hAnsi="Montserrat"/>
                            </w:rPr>
                            <w:t>Azure App Services</w:t>
                          </w:r>
                        </w:p>
                        <w:p w14:paraId="4456D744" w14:textId="77777777" w:rsidR="00AB54C4" w:rsidRPr="00AB54C4" w:rsidRDefault="00AB54C4" w:rsidP="00AB54C4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</w:p>
                        <w:p w14:paraId="6E77B752" w14:textId="613D08B3" w:rsidR="00AB54C4" w:rsidRPr="00AB54C4" w:rsidRDefault="00AB54C4" w:rsidP="00AB54C4">
                          <w:pPr>
                            <w:spacing w:after="0"/>
                            <w:rPr>
                              <w:rFonts w:ascii="Montserrat" w:hAnsi="Montserrat"/>
                              <w:b/>
                              <w:bCs/>
                              <w:lang w:val="en-IN"/>
                            </w:rPr>
                          </w:pPr>
                          <w:r w:rsidRPr="00AB54C4">
                            <w:rPr>
                              <w:rFonts w:ascii="Montserrat" w:hAnsi="Montserrat"/>
                              <w:b/>
                              <w:bCs/>
                              <w:lang w:val="en-IN"/>
                            </w:rPr>
                            <w:t>AWS:</w:t>
                          </w:r>
                        </w:p>
                        <w:p w14:paraId="5B9A1115" w14:textId="77777777" w:rsidR="00AB54C4" w:rsidRDefault="00AB54C4" w:rsidP="00AB54C4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 w:rsidRPr="00AB54C4">
                            <w:rPr>
                              <w:rFonts w:ascii="Montserrat" w:hAnsi="Montserrat"/>
                            </w:rPr>
                            <w:t>AWS Lambda</w:t>
                          </w:r>
                        </w:p>
                        <w:p w14:paraId="3B18BB77" w14:textId="015CAE5F" w:rsidR="00AB54C4" w:rsidRDefault="00AB54C4" w:rsidP="00AB54C4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 w:rsidRPr="00AB54C4">
                            <w:rPr>
                              <w:rFonts w:ascii="Montserrat" w:hAnsi="Montserrat"/>
                            </w:rPr>
                            <w:t>AWS CloudFront</w:t>
                          </w:r>
                        </w:p>
                        <w:p w14:paraId="2D526A98" w14:textId="1898EF1E" w:rsidR="00AB54C4" w:rsidRDefault="00AB54C4" w:rsidP="00AB54C4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>
                            <w:rPr>
                              <w:rFonts w:ascii="Montserrat" w:hAnsi="Montserrat"/>
                            </w:rPr>
                            <w:t>AWS Messaging Service</w:t>
                          </w:r>
                        </w:p>
                        <w:p w14:paraId="3B96DE76" w14:textId="3B1ED861" w:rsidR="00AB54C4" w:rsidRPr="00D76A4D" w:rsidRDefault="00AB54C4" w:rsidP="00AB54C4">
                          <w:pPr>
                            <w:spacing w:after="0"/>
                            <w:rPr>
                              <w:rFonts w:ascii="Montserrat" w:hAnsi="Montserrat"/>
                              <w:lang w:val="en-IN"/>
                            </w:rPr>
                          </w:pPr>
                          <w:r>
                            <w:rPr>
                              <w:rFonts w:ascii="Montserrat" w:hAnsi="Montserrat"/>
                            </w:rPr>
                            <w:t xml:space="preserve">AWS </w:t>
                          </w:r>
                          <w:r w:rsidRPr="00AB54C4">
                            <w:rPr>
                              <w:rFonts w:ascii="Montserrat" w:hAnsi="Montserrat"/>
                            </w:rPr>
                            <w:t>DynamoDB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170D66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left:0;text-align:left;margin-left:-31.5pt;margin-top:162.95pt;width:185.65pt;height:536.25pt;z-index:251509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" filled="f" stroked="f" strokeweight=".5pt">
              <v:textbox>
                <w:txbxContent>
                  <w:p w14:paraId="5D9E0C5A" w14:textId="5FBDA3BD" w:rsidR="0072578F" w:rsidRPr="00D76A4D" w:rsidRDefault="00287EDC">
                    <w:pPr>
                      <w:rPr>
                        <w:rFonts w:ascii="Montserrat" w:hAnsi="Montserrat"/>
                        <w:b/>
                        <w:bCs/>
                        <w:color w:val="C00000"/>
                        <w:lang w:val="en-IN"/>
                      </w:rPr>
                    </w:pPr>
                    <w:r w:rsidRPr="00D76A4D">
                      <w:rPr>
                        <w:rFonts w:ascii="Montserrat" w:hAnsi="Montserrat"/>
                        <w:b/>
                        <w:bCs/>
                        <w:color w:val="C00000"/>
                        <w:lang w:val="en-IN"/>
                      </w:rPr>
                      <w:t>SKILLS</w:t>
                    </w:r>
                  </w:p>
                  <w:p w14:paraId="278FFDD9" w14:textId="26ED204A" w:rsidR="00C97D6B" w:rsidRPr="00D76A4D" w:rsidRDefault="00913A45" w:rsidP="0090762E">
                    <w:pPr>
                      <w:spacing w:after="0"/>
                      <w:rPr>
                        <w:rFonts w:ascii="Montserrat" w:hAnsi="Montserrat"/>
                        <w:b/>
                        <w:bCs/>
                      </w:rPr>
                    </w:pPr>
                    <w:r>
                      <w:rPr>
                        <w:rFonts w:ascii="Montserrat" w:hAnsi="Montserrat"/>
                        <w:b/>
                        <w:bCs/>
                      </w:rPr>
                      <w:t>Backend Frameworks</w:t>
                    </w:r>
                    <w:r w:rsidR="005A68FD" w:rsidRPr="00D76A4D">
                      <w:rPr>
                        <w:rFonts w:ascii="Montserrat" w:hAnsi="Montserrat"/>
                        <w:b/>
                        <w:bCs/>
                      </w:rPr>
                      <w:t>:</w:t>
                    </w:r>
                    <w:r w:rsidR="00150B42" w:rsidRPr="00D76A4D">
                      <w:rPr>
                        <w:rFonts w:ascii="Montserrat" w:hAnsi="Montserrat"/>
                        <w:b/>
                        <w:bCs/>
                      </w:rPr>
                      <w:t xml:space="preserve"> </w:t>
                    </w:r>
                  </w:p>
                  <w:p w14:paraId="3552063C" w14:textId="26F320B6" w:rsidR="00150B42" w:rsidRPr="00D76A4D" w:rsidRDefault="00913A45" w:rsidP="0090762E">
                    <w:pPr>
                      <w:spacing w:after="0"/>
                      <w:rPr>
                        <w:rFonts w:ascii="Montserrat" w:hAnsi="Montserrat"/>
                      </w:rPr>
                    </w:pPr>
                    <w:r>
                      <w:rPr>
                        <w:rFonts w:ascii="Montserrat" w:hAnsi="Montserrat"/>
                      </w:rPr>
                      <w:t>Express</w:t>
                    </w:r>
                  </w:p>
                  <w:p w14:paraId="16C50884" w14:textId="03CCAC2C" w:rsidR="009C04DC" w:rsidRDefault="00913A45" w:rsidP="0090762E">
                    <w:pPr>
                      <w:spacing w:after="0"/>
                      <w:rPr>
                        <w:rFonts w:ascii="Montserrat" w:hAnsi="Montserrat"/>
                      </w:rPr>
                    </w:pPr>
                    <w:r>
                      <w:rPr>
                        <w:rFonts w:ascii="Montserrat" w:hAnsi="Montserrat"/>
                      </w:rPr>
                      <w:t>.Net</w:t>
                    </w:r>
                  </w:p>
                  <w:p w14:paraId="260C514C" w14:textId="64C02F03" w:rsidR="0052105A" w:rsidRDefault="0052105A" w:rsidP="0090762E">
                    <w:pPr>
                      <w:spacing w:after="0"/>
                      <w:rPr>
                        <w:rFonts w:ascii="Montserrat" w:hAnsi="Montserrat"/>
                      </w:rPr>
                    </w:pPr>
                    <w:proofErr w:type="spellStart"/>
                    <w:r>
                      <w:rPr>
                        <w:rFonts w:ascii="Montserrat" w:hAnsi="Montserrat"/>
                      </w:rPr>
                      <w:t>Sequelize</w:t>
                    </w:r>
                    <w:proofErr w:type="spellEnd"/>
                    <w:r>
                      <w:rPr>
                        <w:rFonts w:ascii="Montserrat" w:hAnsi="Montserrat"/>
                      </w:rPr>
                      <w:t xml:space="preserve"> ORM</w:t>
                    </w:r>
                  </w:p>
                  <w:p w14:paraId="2B52DEB9" w14:textId="6E0A5176" w:rsidR="0052105A" w:rsidRPr="00D76A4D" w:rsidRDefault="0052105A" w:rsidP="0090762E">
                    <w:pPr>
                      <w:spacing w:after="0"/>
                      <w:rPr>
                        <w:rFonts w:ascii="Montserrat" w:hAnsi="Montserrat"/>
                      </w:rPr>
                    </w:pPr>
                    <w:r>
                      <w:rPr>
                        <w:rFonts w:ascii="Montserrat" w:hAnsi="Montserrat"/>
                      </w:rPr>
                      <w:t>Entity Framework</w:t>
                    </w:r>
                  </w:p>
                  <w:p w14:paraId="7CE50A37" w14:textId="77777777" w:rsidR="00C91105" w:rsidRPr="00D76A4D" w:rsidRDefault="00C91105" w:rsidP="00C91105">
                    <w:pPr>
                      <w:spacing w:after="0"/>
                      <w:rPr>
                        <w:rFonts w:ascii="Montserrat" w:hAnsi="Montserrat"/>
                        <w:lang w:val="en-IN"/>
                      </w:rPr>
                    </w:pPr>
                  </w:p>
                  <w:p w14:paraId="052976F0" w14:textId="75B64258" w:rsidR="00770E7E" w:rsidRPr="00D76A4D" w:rsidRDefault="00770E7E" w:rsidP="00770E7E">
                    <w:pPr>
                      <w:spacing w:after="0"/>
                      <w:rPr>
                        <w:rFonts w:ascii="Montserrat" w:hAnsi="Montserrat"/>
                        <w:b/>
                        <w:bCs/>
                      </w:rPr>
                    </w:pPr>
                    <w:r w:rsidRPr="00D76A4D">
                      <w:rPr>
                        <w:rFonts w:ascii="Montserrat" w:hAnsi="Montserrat"/>
                        <w:b/>
                        <w:bCs/>
                      </w:rPr>
                      <w:t xml:space="preserve">Databases: </w:t>
                    </w:r>
                  </w:p>
                  <w:p w14:paraId="2055BAF1" w14:textId="2863C393" w:rsidR="00287EDC" w:rsidRPr="00D76A4D" w:rsidRDefault="00770E7E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  <w:r w:rsidRPr="00D76A4D">
                      <w:rPr>
                        <w:rFonts w:ascii="Montserrat" w:hAnsi="Montserrat"/>
                      </w:rPr>
                      <w:t>MSSQL Server</w:t>
                    </w:r>
                  </w:p>
                  <w:p w14:paraId="14470451" w14:textId="75233EFA" w:rsidR="0052105A" w:rsidRPr="00D76A4D" w:rsidRDefault="00AB54C4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  <w:r>
                      <w:rPr>
                        <w:rFonts w:ascii="Montserrat" w:hAnsi="Montserrat"/>
                      </w:rPr>
                      <w:t xml:space="preserve">Azure </w:t>
                    </w:r>
                    <w:r w:rsidR="0052105A">
                      <w:rPr>
                        <w:rFonts w:ascii="Montserrat" w:hAnsi="Montserrat"/>
                      </w:rPr>
                      <w:t>Cosmos DB</w:t>
                    </w:r>
                  </w:p>
                  <w:p w14:paraId="1E2D6FE3" w14:textId="77777777" w:rsidR="00C91105" w:rsidRPr="00D76A4D" w:rsidRDefault="00C91105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</w:p>
                  <w:p w14:paraId="0A801035" w14:textId="77777777" w:rsidR="002D382B" w:rsidRPr="00D76A4D" w:rsidRDefault="002D382B" w:rsidP="00770E7E">
                    <w:pPr>
                      <w:spacing w:after="0"/>
                      <w:rPr>
                        <w:rFonts w:ascii="Montserrat" w:hAnsi="Montserrat"/>
                        <w:b/>
                        <w:bCs/>
                      </w:rPr>
                    </w:pPr>
                    <w:r w:rsidRPr="00D76A4D">
                      <w:rPr>
                        <w:rFonts w:ascii="Montserrat" w:hAnsi="Montserrat"/>
                        <w:b/>
                        <w:bCs/>
                      </w:rPr>
                      <w:t xml:space="preserve">Cloud: </w:t>
                    </w:r>
                  </w:p>
                  <w:p w14:paraId="26A789CF" w14:textId="11C56082" w:rsidR="002D382B" w:rsidRDefault="002D382B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  <w:r w:rsidRPr="00D76A4D">
                      <w:rPr>
                        <w:rFonts w:ascii="Montserrat" w:hAnsi="Montserrat"/>
                      </w:rPr>
                      <w:t>Azure</w:t>
                    </w:r>
                  </w:p>
                  <w:p w14:paraId="70AB9B01" w14:textId="2AAC7302" w:rsidR="0052105A" w:rsidRDefault="0052105A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  <w:r>
                      <w:rPr>
                        <w:rFonts w:ascii="Montserrat" w:hAnsi="Montserrat"/>
                      </w:rPr>
                      <w:t>AWS</w:t>
                    </w:r>
                  </w:p>
                  <w:p w14:paraId="7EF506B6" w14:textId="55396BBF" w:rsidR="0052105A" w:rsidRPr="00D76A4D" w:rsidRDefault="0052105A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  <w:r>
                      <w:rPr>
                        <w:rFonts w:ascii="Montserrat" w:hAnsi="Montserrat"/>
                      </w:rPr>
                      <w:t>GCP</w:t>
                    </w:r>
                  </w:p>
                  <w:p w14:paraId="66C07437" w14:textId="77777777" w:rsidR="005314F9" w:rsidRPr="00D76A4D" w:rsidRDefault="005314F9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</w:p>
                  <w:p w14:paraId="5E81E880" w14:textId="77777777" w:rsidR="005314F9" w:rsidRPr="00D76A4D" w:rsidRDefault="005314F9" w:rsidP="00770E7E">
                    <w:pPr>
                      <w:spacing w:after="0"/>
                      <w:rPr>
                        <w:rFonts w:ascii="Montserrat" w:hAnsi="Montserrat"/>
                        <w:b/>
                        <w:bCs/>
                      </w:rPr>
                    </w:pPr>
                    <w:r w:rsidRPr="00D76A4D">
                      <w:rPr>
                        <w:rFonts w:ascii="Montserrat" w:hAnsi="Montserrat"/>
                        <w:b/>
                        <w:bCs/>
                      </w:rPr>
                      <w:t xml:space="preserve">Programming: </w:t>
                    </w:r>
                  </w:p>
                  <w:p w14:paraId="1277C217" w14:textId="19A8855F" w:rsidR="00385B32" w:rsidRDefault="0052105A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  <w:r>
                      <w:rPr>
                        <w:rFonts w:ascii="Montserrat" w:hAnsi="Montserrat"/>
                      </w:rPr>
                      <w:t>NodeJS</w:t>
                    </w:r>
                  </w:p>
                  <w:p w14:paraId="7DACC157" w14:textId="76EDA540" w:rsidR="00385B32" w:rsidRDefault="0052105A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  <w:r>
                      <w:rPr>
                        <w:rFonts w:ascii="Montserrat" w:hAnsi="Montserrat"/>
                      </w:rPr>
                      <w:t>C#</w:t>
                    </w:r>
                  </w:p>
                  <w:p w14:paraId="4C5DC4EE" w14:textId="3B5F5186" w:rsidR="00AB54C4" w:rsidRPr="00D76A4D" w:rsidRDefault="00AB54C4" w:rsidP="00770E7E">
                    <w:pPr>
                      <w:spacing w:after="0"/>
                      <w:rPr>
                        <w:rFonts w:ascii="Montserrat" w:hAnsi="Montserrat"/>
                        <w:lang w:val="en-IN"/>
                      </w:rPr>
                    </w:pPr>
                    <w:r>
                      <w:rPr>
                        <w:rFonts w:ascii="Montserrat" w:hAnsi="Montserrat"/>
                      </w:rPr>
                      <w:t>PowerShell</w:t>
                    </w:r>
                  </w:p>
                  <w:p w14:paraId="2BB9DA5B" w14:textId="77777777" w:rsidR="00385B32" w:rsidRPr="00D76A4D" w:rsidRDefault="00385B32" w:rsidP="00770E7E">
                    <w:pPr>
                      <w:spacing w:after="0"/>
                      <w:rPr>
                        <w:rFonts w:ascii="Montserrat" w:hAnsi="Montserrat"/>
                        <w:lang w:val="en-IN"/>
                      </w:rPr>
                    </w:pPr>
                  </w:p>
                  <w:p w14:paraId="3E3C716E" w14:textId="241192EE" w:rsidR="00E97679" w:rsidRPr="00D76A4D" w:rsidRDefault="00E97679" w:rsidP="00770E7E">
                    <w:pPr>
                      <w:spacing w:after="0"/>
                      <w:rPr>
                        <w:rFonts w:ascii="Montserrat" w:hAnsi="Montserrat"/>
                        <w:b/>
                        <w:bCs/>
                      </w:rPr>
                    </w:pPr>
                    <w:r w:rsidRPr="00D76A4D">
                      <w:rPr>
                        <w:rFonts w:ascii="Montserrat" w:hAnsi="Montserrat"/>
                        <w:b/>
                        <w:bCs/>
                      </w:rPr>
                      <w:t xml:space="preserve">CI/CD Tools: </w:t>
                    </w:r>
                  </w:p>
                  <w:p w14:paraId="03A4B8F7" w14:textId="6B45894F" w:rsidR="00E97679" w:rsidRPr="00D76A4D" w:rsidRDefault="00E97679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  <w:r w:rsidRPr="00D76A4D">
                      <w:rPr>
                        <w:rFonts w:ascii="Montserrat" w:hAnsi="Montserrat"/>
                      </w:rPr>
                      <w:t>Azure DevOps</w:t>
                    </w:r>
                  </w:p>
                  <w:p w14:paraId="5D5085B5" w14:textId="0586F6DF" w:rsidR="00B86DE0" w:rsidRPr="00D76A4D" w:rsidRDefault="00B86DE0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  <w:r w:rsidRPr="00D76A4D">
                      <w:rPr>
                        <w:rFonts w:ascii="Montserrat" w:hAnsi="Montserrat"/>
                      </w:rPr>
                      <w:t>GIT</w:t>
                    </w:r>
                  </w:p>
                  <w:p w14:paraId="7C65F747" w14:textId="77777777" w:rsidR="000E2950" w:rsidRPr="00D76A4D" w:rsidRDefault="000E2950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</w:p>
                  <w:p w14:paraId="410416A5" w14:textId="08377499" w:rsidR="000E2950" w:rsidRPr="00D76A4D" w:rsidRDefault="00AB54C4" w:rsidP="000E2950">
                    <w:pPr>
                      <w:spacing w:after="0"/>
                      <w:rPr>
                        <w:rFonts w:ascii="Montserrat" w:hAnsi="Montserrat"/>
                        <w:b/>
                        <w:bCs/>
                      </w:rPr>
                    </w:pPr>
                    <w:r>
                      <w:rPr>
                        <w:rFonts w:ascii="Montserrat" w:hAnsi="Montserrat"/>
                        <w:b/>
                        <w:bCs/>
                      </w:rPr>
                      <w:t>Azure</w:t>
                    </w:r>
                    <w:r w:rsidR="000E2950" w:rsidRPr="00D76A4D">
                      <w:rPr>
                        <w:rFonts w:ascii="Montserrat" w:hAnsi="Montserrat"/>
                        <w:b/>
                        <w:bCs/>
                      </w:rPr>
                      <w:t xml:space="preserve">: </w:t>
                    </w:r>
                  </w:p>
                  <w:p w14:paraId="14361345" w14:textId="77777777" w:rsidR="00AB54C4" w:rsidRDefault="00AB54C4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  <w:r w:rsidRPr="00AB54C4">
                      <w:rPr>
                        <w:rFonts w:ascii="Montserrat" w:hAnsi="Montserrat"/>
                      </w:rPr>
                      <w:t>Azure Functions</w:t>
                    </w:r>
                  </w:p>
                  <w:p w14:paraId="455435E8" w14:textId="77777777" w:rsidR="00AB54C4" w:rsidRDefault="00AB54C4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  <w:r w:rsidRPr="00AB54C4">
                      <w:rPr>
                        <w:rFonts w:ascii="Montserrat" w:hAnsi="Montserrat"/>
                      </w:rPr>
                      <w:t>Azure Logic Apps</w:t>
                    </w:r>
                  </w:p>
                  <w:p w14:paraId="26755B4F" w14:textId="2F39B6E4" w:rsidR="00AB54C4" w:rsidRDefault="00AB54C4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  <w:r>
                      <w:rPr>
                        <w:rFonts w:ascii="Montserrat" w:hAnsi="Montserrat"/>
                      </w:rPr>
                      <w:t>Azure Messaging service</w:t>
                    </w:r>
                  </w:p>
                  <w:p w14:paraId="25193EBB" w14:textId="2A485703" w:rsidR="00AB54C4" w:rsidRDefault="00AB54C4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  <w:r w:rsidRPr="00AB54C4">
                      <w:rPr>
                        <w:rFonts w:ascii="Montserrat" w:hAnsi="Montserrat"/>
                      </w:rPr>
                      <w:t xml:space="preserve">Azure </w:t>
                    </w:r>
                    <w:r>
                      <w:rPr>
                        <w:rFonts w:ascii="Montserrat" w:hAnsi="Montserrat"/>
                      </w:rPr>
                      <w:t>APIM</w:t>
                    </w:r>
                  </w:p>
                  <w:p w14:paraId="70341D0E" w14:textId="77777777" w:rsidR="00AB54C4" w:rsidRDefault="00AB54C4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  <w:r w:rsidRPr="00AB54C4">
                      <w:rPr>
                        <w:rFonts w:ascii="Montserrat" w:hAnsi="Montserrat"/>
                      </w:rPr>
                      <w:t>Azure App Services</w:t>
                    </w:r>
                  </w:p>
                  <w:p w14:paraId="4456D744" w14:textId="77777777" w:rsidR="00AB54C4" w:rsidRPr="00AB54C4" w:rsidRDefault="00AB54C4" w:rsidP="00AB54C4">
                    <w:pPr>
                      <w:spacing w:after="0"/>
                      <w:rPr>
                        <w:rFonts w:ascii="Montserrat" w:hAnsi="Montserrat"/>
                      </w:rPr>
                    </w:pPr>
                  </w:p>
                  <w:p w14:paraId="6E77B752" w14:textId="613D08B3" w:rsidR="00AB54C4" w:rsidRPr="00AB54C4" w:rsidRDefault="00AB54C4" w:rsidP="00AB54C4">
                    <w:pPr>
                      <w:spacing w:after="0"/>
                      <w:rPr>
                        <w:rFonts w:ascii="Montserrat" w:hAnsi="Montserrat"/>
                        <w:b/>
                        <w:bCs/>
                        <w:lang w:val="en-IN"/>
                      </w:rPr>
                    </w:pPr>
                    <w:r w:rsidRPr="00AB54C4">
                      <w:rPr>
                        <w:rFonts w:ascii="Montserrat" w:hAnsi="Montserrat"/>
                        <w:b/>
                        <w:bCs/>
                        <w:lang w:val="en-IN"/>
                      </w:rPr>
                      <w:t>AWS:</w:t>
                    </w:r>
                  </w:p>
                  <w:p w14:paraId="5B9A1115" w14:textId="77777777" w:rsidR="00AB54C4" w:rsidRDefault="00AB54C4" w:rsidP="00AB54C4">
                    <w:pPr>
                      <w:spacing w:after="0"/>
                      <w:rPr>
                        <w:rFonts w:ascii="Montserrat" w:hAnsi="Montserrat"/>
                      </w:rPr>
                    </w:pPr>
                    <w:r w:rsidRPr="00AB54C4">
                      <w:rPr>
                        <w:rFonts w:ascii="Montserrat" w:hAnsi="Montserrat"/>
                      </w:rPr>
                      <w:t>AWS Lambda</w:t>
                    </w:r>
                  </w:p>
                  <w:p w14:paraId="3B18BB77" w14:textId="015CAE5F" w:rsidR="00AB54C4" w:rsidRDefault="00AB54C4" w:rsidP="00AB54C4">
                    <w:pPr>
                      <w:spacing w:after="0"/>
                      <w:rPr>
                        <w:rFonts w:ascii="Montserrat" w:hAnsi="Montserrat"/>
                      </w:rPr>
                    </w:pPr>
                    <w:r w:rsidRPr="00AB54C4">
                      <w:rPr>
                        <w:rFonts w:ascii="Montserrat" w:hAnsi="Montserrat"/>
                      </w:rPr>
                      <w:t>AWS CloudFront</w:t>
                    </w:r>
                  </w:p>
                  <w:p w14:paraId="2D526A98" w14:textId="1898EF1E" w:rsidR="00AB54C4" w:rsidRDefault="00AB54C4" w:rsidP="00AB54C4">
                    <w:pPr>
                      <w:spacing w:after="0"/>
                      <w:rPr>
                        <w:rFonts w:ascii="Montserrat" w:hAnsi="Montserrat"/>
                      </w:rPr>
                    </w:pPr>
                    <w:r>
                      <w:rPr>
                        <w:rFonts w:ascii="Montserrat" w:hAnsi="Montserrat"/>
                      </w:rPr>
                      <w:t>AWS Messaging Service</w:t>
                    </w:r>
                  </w:p>
                  <w:p w14:paraId="3B96DE76" w14:textId="3B1ED861" w:rsidR="00AB54C4" w:rsidRPr="00D76A4D" w:rsidRDefault="00AB54C4" w:rsidP="00AB54C4">
                    <w:pPr>
                      <w:spacing w:after="0"/>
                      <w:rPr>
                        <w:rFonts w:ascii="Montserrat" w:hAnsi="Montserrat"/>
                        <w:lang w:val="en-IN"/>
                      </w:rPr>
                    </w:pPr>
                    <w:r>
                      <w:rPr>
                        <w:rFonts w:ascii="Montserrat" w:hAnsi="Montserrat"/>
                      </w:rPr>
                      <w:t xml:space="preserve">AWS </w:t>
                    </w:r>
                    <w:r w:rsidRPr="00AB54C4">
                      <w:rPr>
                        <w:rFonts w:ascii="Montserrat" w:hAnsi="Montserrat"/>
                      </w:rPr>
                      <w:t>DynamoDB</w:t>
                    </w:r>
                  </w:p>
                </w:txbxContent>
              </v:textbox>
            </v:shape>
          </w:pict>
        </mc:Fallback>
      </mc:AlternateContent>
    </w:r>
    <w:r w:rsidR="00F82A5D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331584" behindDoc="0" locked="0" layoutInCell="1" allowOverlap="1" wp14:anchorId="593A7170" wp14:editId="7C26429B">
              <wp:simplePos x="0" y="0"/>
              <wp:positionH relativeFrom="page">
                <wp:posOffset>2609850</wp:posOffset>
              </wp:positionH>
              <wp:positionV relativeFrom="paragraph">
                <wp:posOffset>5155565</wp:posOffset>
              </wp:positionV>
              <wp:extent cx="5324475" cy="1905000"/>
              <wp:effectExtent l="0" t="0" r="0" b="0"/>
              <wp:wrapNone/>
              <wp:docPr id="197698311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324475" cy="19050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9165C31" w14:textId="37043135" w:rsidR="0022608D" w:rsidRPr="00746E37" w:rsidRDefault="0022608D" w:rsidP="0022608D">
                          <w:pPr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</w:pPr>
                          <w:r w:rsidRPr="00746E37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Role: </w:t>
                          </w:r>
                          <w:r w:rsidR="003764BF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>Tech</w:t>
                          </w:r>
                          <w:r w:rsidRPr="00746E37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gramStart"/>
                          <w:r w:rsidR="003764BF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>Lead</w:t>
                          </w:r>
                          <w:proofErr w:type="gramEnd"/>
                          <w:r w:rsidR="00C84307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 </w:t>
                          </w:r>
                          <w:r w:rsidRPr="00746E37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| </w:t>
                          </w:r>
                          <w:r w:rsidR="00F82A5D" w:rsidRPr="00F82A5D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>Marketplace Integration Listing</w:t>
                          </w:r>
                        </w:p>
                        <w:p w14:paraId="3DBF73AA" w14:textId="77777777" w:rsidR="0042606A" w:rsidRDefault="0042606A" w:rsidP="0042606A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42606A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Spearheaded the design and implementation of a product listing architecture for AWS, GCP, and Azure marketplaces using Node.js and Express.</w:t>
                          </w:r>
                        </w:p>
                        <w:p w14:paraId="26FCE509" w14:textId="77777777" w:rsidR="0042606A" w:rsidRDefault="0042606A" w:rsidP="0042606A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42606A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Developed an end-to-end, automated solution leveraging iPaaS integration to streamline multi-cloud product listings.</w:t>
                          </w:r>
                        </w:p>
                        <w:p w14:paraId="65D2A5CF" w14:textId="77777777" w:rsidR="0042606A" w:rsidRDefault="0042606A" w:rsidP="0042606A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42606A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Collaborated with cross-functional stakeholders to define and optimize seamless listing processes across cloud platforms.</w:t>
                          </w:r>
                        </w:p>
                        <w:p w14:paraId="31FD9B87" w14:textId="77777777" w:rsidR="0042606A" w:rsidRDefault="0042606A" w:rsidP="0042606A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42606A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Engineered scalable, modular APIs tailored to marketplace-specific requirements and product configurations.</w:t>
                          </w:r>
                        </w:p>
                        <w:p w14:paraId="4243CAB6" w14:textId="14523D12" w:rsidR="00D83E77" w:rsidRPr="00746E37" w:rsidRDefault="0042606A" w:rsidP="0042606A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42606A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Enhanced automation workflows to accelerate product updates and deployments across major cloud environments.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93A7170" id="Text Box 2" o:spid="_x0000_s1027" type="#_x0000_t202" style="position:absolute;left:0;text-align:left;margin-left:205.5pt;margin-top:405.95pt;width:419.25pt;height:150pt;z-index:25133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" filled="f" stroked="f" strokeweight=".5pt">
              <v:textbox>
                <w:txbxContent>
                  <w:p w14:paraId="19165C31" w14:textId="37043135" w:rsidR="0022608D" w:rsidRPr="00746E37" w:rsidRDefault="0022608D" w:rsidP="0022608D">
                    <w:pPr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</w:pPr>
                    <w:r w:rsidRPr="00746E37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Role: </w:t>
                    </w:r>
                    <w:r w:rsidR="003764BF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>Tech</w:t>
                    </w:r>
                    <w:r w:rsidRPr="00746E37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 </w:t>
                    </w:r>
                    <w:proofErr w:type="gramStart"/>
                    <w:r w:rsidR="003764BF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>Lead</w:t>
                    </w:r>
                    <w:proofErr w:type="gramEnd"/>
                    <w:r w:rsidR="00C84307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 </w:t>
                    </w:r>
                    <w:r w:rsidRPr="00746E37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| </w:t>
                    </w:r>
                    <w:r w:rsidR="00F82A5D" w:rsidRPr="00F82A5D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>Marketplace Integration Listing</w:t>
                    </w:r>
                  </w:p>
                  <w:p w14:paraId="3DBF73AA" w14:textId="77777777" w:rsidR="0042606A" w:rsidRDefault="0042606A" w:rsidP="0042606A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42606A">
                      <w:rPr>
                        <w:rFonts w:ascii="Montserrat" w:hAnsi="Montserrat"/>
                        <w:sz w:val="18"/>
                        <w:szCs w:val="18"/>
                      </w:rPr>
                      <w:t>Spearheaded the design and implementation of a product listing architecture for AWS, GCP, and Azure marketplaces using Node.js and Express.</w:t>
                    </w:r>
                  </w:p>
                  <w:p w14:paraId="26FCE509" w14:textId="77777777" w:rsidR="0042606A" w:rsidRDefault="0042606A" w:rsidP="0042606A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42606A">
                      <w:rPr>
                        <w:rFonts w:ascii="Montserrat" w:hAnsi="Montserrat"/>
                        <w:sz w:val="18"/>
                        <w:szCs w:val="18"/>
                      </w:rPr>
                      <w:t>Developed an end-to-end, automated solution leveraging iPaaS integration to streamline multi-cloud product listings.</w:t>
                    </w:r>
                  </w:p>
                  <w:p w14:paraId="65D2A5CF" w14:textId="77777777" w:rsidR="0042606A" w:rsidRDefault="0042606A" w:rsidP="0042606A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42606A">
                      <w:rPr>
                        <w:rFonts w:ascii="Montserrat" w:hAnsi="Montserrat"/>
                        <w:sz w:val="18"/>
                        <w:szCs w:val="18"/>
                      </w:rPr>
                      <w:t>Collaborated with cross-functional stakeholders to define and optimize seamless listing processes across cloud platforms.</w:t>
                    </w:r>
                  </w:p>
                  <w:p w14:paraId="31FD9B87" w14:textId="77777777" w:rsidR="0042606A" w:rsidRDefault="0042606A" w:rsidP="0042606A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42606A">
                      <w:rPr>
                        <w:rFonts w:ascii="Montserrat" w:hAnsi="Montserrat"/>
                        <w:sz w:val="18"/>
                        <w:szCs w:val="18"/>
                      </w:rPr>
                      <w:t>Engineered scalable, modular APIs tailored to marketplace-specific requirements and product configurations.</w:t>
                    </w:r>
                  </w:p>
                  <w:p w14:paraId="4243CAB6" w14:textId="14523D12" w:rsidR="00D83E77" w:rsidRPr="00746E37" w:rsidRDefault="0042606A" w:rsidP="0042606A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42606A">
                      <w:rPr>
                        <w:rFonts w:ascii="Montserrat" w:hAnsi="Montserrat"/>
                        <w:sz w:val="18"/>
                        <w:szCs w:val="18"/>
                      </w:rPr>
                      <w:t>Enhanced automation workflows to accelerate product updates and deployments across major cloud environments.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400FEC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487232" behindDoc="0" locked="0" layoutInCell="1" allowOverlap="1" wp14:anchorId="221DC29C" wp14:editId="401BADFD">
              <wp:simplePos x="0" y="0"/>
              <wp:positionH relativeFrom="page">
                <wp:posOffset>2609850</wp:posOffset>
              </wp:positionH>
              <wp:positionV relativeFrom="paragraph">
                <wp:posOffset>964565</wp:posOffset>
              </wp:positionV>
              <wp:extent cx="5124450" cy="981075"/>
              <wp:effectExtent l="0" t="0" r="0" b="9525"/>
              <wp:wrapNone/>
              <wp:docPr id="39803976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24450" cy="9810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250B2FF" w14:textId="77777777" w:rsidR="00400FEC" w:rsidRDefault="00400FEC" w:rsidP="0017576E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400FEC">
                            <w:rPr>
                              <w:rFonts w:ascii="Montserrat" w:hAnsi="Montserrat"/>
                              <w:noProof/>
                              <w:sz w:val="18"/>
                              <w:szCs w:val="18"/>
                            </w:rPr>
                            <w:t>2.5+ years as a Software Developer, specializing in enterprise-grade Azure integration solutions.</w:t>
                          </w:r>
                        </w:p>
                        <w:p w14:paraId="28794BB5" w14:textId="1B42A715" w:rsidR="00400FEC" w:rsidRDefault="00400FEC" w:rsidP="0017576E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400FEC">
                            <w:rPr>
                              <w:rFonts w:ascii="Montserrat" w:hAnsi="Montserrat"/>
                              <w:noProof/>
                              <w:sz w:val="18"/>
                              <w:szCs w:val="18"/>
                            </w:rPr>
                            <w:t>Expertise in Azure PaaS, and backend development for cloud-native applications.</w:t>
                          </w:r>
                        </w:p>
                        <w:p w14:paraId="5EF553E3" w14:textId="671093EA" w:rsidR="001A6DD6" w:rsidRPr="00C16511" w:rsidRDefault="00400FEC" w:rsidP="0017576E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400FEC">
                            <w:rPr>
                              <w:rFonts w:ascii="Montserrat" w:hAnsi="Montserrat"/>
                              <w:noProof/>
                              <w:sz w:val="18"/>
                              <w:szCs w:val="18"/>
                            </w:rPr>
                            <w:t>Strong problem-solving, automation, and DevOps skills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21DC29C" id="_x0000_s1028" type="#_x0000_t202" style="position:absolute;left:0;text-align:left;margin-left:205.5pt;margin-top:75.95pt;width:403.5pt;height:77.25pt;z-index:25148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" fillcolor="white [3201]" stroked="f" strokeweight=".5pt">
              <v:textbox>
                <w:txbxContent>
                  <w:p w14:paraId="5250B2FF" w14:textId="77777777" w:rsidR="00400FEC" w:rsidRDefault="00400FEC" w:rsidP="0017576E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400FEC">
                      <w:rPr>
                        <w:rFonts w:ascii="Montserrat" w:hAnsi="Montserrat"/>
                        <w:noProof/>
                        <w:sz w:val="18"/>
                        <w:szCs w:val="18"/>
                      </w:rPr>
                      <w:t>2.5+ years as a Software Developer, specializing in enterprise-grade Azure integration solutions.</w:t>
                    </w:r>
                  </w:p>
                  <w:p w14:paraId="28794BB5" w14:textId="1B42A715" w:rsidR="00400FEC" w:rsidRDefault="00400FEC" w:rsidP="0017576E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400FEC">
                      <w:rPr>
                        <w:rFonts w:ascii="Montserrat" w:hAnsi="Montserrat"/>
                        <w:noProof/>
                        <w:sz w:val="18"/>
                        <w:szCs w:val="18"/>
                      </w:rPr>
                      <w:t>Expertise in Azure PaaS, and backend development for cloud-native applications.</w:t>
                    </w:r>
                  </w:p>
                  <w:p w14:paraId="5EF553E3" w14:textId="671093EA" w:rsidR="001A6DD6" w:rsidRPr="00C16511" w:rsidRDefault="00400FEC" w:rsidP="0017576E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400FEC">
                      <w:rPr>
                        <w:rFonts w:ascii="Montserrat" w:hAnsi="Montserrat"/>
                        <w:noProof/>
                        <w:sz w:val="18"/>
                        <w:szCs w:val="18"/>
                      </w:rPr>
                      <w:t>Strong problem-solving, automation, and DevOps skills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6C2FAF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993088" behindDoc="0" locked="0" layoutInCell="1" allowOverlap="1" wp14:anchorId="4E304C85" wp14:editId="1222DE71">
              <wp:simplePos x="0" y="0"/>
              <wp:positionH relativeFrom="margin">
                <wp:posOffset>2137410</wp:posOffset>
              </wp:positionH>
              <wp:positionV relativeFrom="paragraph">
                <wp:posOffset>843280</wp:posOffset>
              </wp:positionV>
              <wp:extent cx="4683125" cy="7620"/>
              <wp:effectExtent l="0" t="0" r="22225" b="30480"/>
              <wp:wrapNone/>
              <wp:docPr id="286309108" name="Straight Connector 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683125" cy="7620"/>
                      </a:xfrm>
                      <a:prstGeom prst="line">
                        <a:avLst/>
                      </a:prstGeom>
                      <a:ln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4FF178E" id="Straight Connector 54" o:spid="_x0000_s1026" style="position:absolute;flip:y;z-index:251993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68.3pt,66.4pt" to="537.05pt,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" strokecolor="#c00000" strokeweight=".5pt">
              <v:stroke joinstyle="miter"/>
              <w10:wrap anchorx="margin"/>
            </v:line>
          </w:pict>
        </mc:Fallback>
      </mc:AlternateContent>
    </w:r>
    <w:r w:rsidR="00F66C5B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324416" behindDoc="0" locked="0" layoutInCell="1" allowOverlap="1" wp14:anchorId="66251B5C" wp14:editId="04E48ACC">
              <wp:simplePos x="0" y="0"/>
              <wp:positionH relativeFrom="page">
                <wp:posOffset>2609850</wp:posOffset>
              </wp:positionH>
              <wp:positionV relativeFrom="paragraph">
                <wp:posOffset>3317240</wp:posOffset>
              </wp:positionV>
              <wp:extent cx="5162550" cy="1353820"/>
              <wp:effectExtent l="0" t="0" r="19050" b="17780"/>
              <wp:wrapNone/>
              <wp:docPr id="1534404661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62550" cy="135382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263FFAE6" w14:textId="1800997A" w:rsidR="00447091" w:rsidRPr="00746E37" w:rsidRDefault="00447091" w:rsidP="00447091">
                          <w:pPr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</w:pPr>
                          <w:r w:rsidRPr="00746E37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Role: Sr. </w:t>
                          </w:r>
                          <w:r w:rsidR="00F82A5D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>Backend</w:t>
                          </w:r>
                          <w:r w:rsidRPr="00746E37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 Engineer | </w:t>
                          </w:r>
                          <w:r w:rsidR="00F82A5D" w:rsidRPr="00F82A5D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>Azure Automation as a Service</w:t>
                          </w:r>
                        </w:p>
                        <w:p w14:paraId="7F141801" w14:textId="77777777" w:rsidR="0025092F" w:rsidRDefault="0025092F" w:rsidP="00913A45">
                          <w:pPr>
                            <w:pStyle w:val="ListParagraph"/>
                            <w:numPr>
                              <w:ilvl w:val="0"/>
                              <w:numId w:val="15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25092F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Developed and maintained an end-to-end deployment, monitoring, and cost visualization codebase for Azure resources.</w:t>
                          </w:r>
                        </w:p>
                        <w:p w14:paraId="47172C39" w14:textId="77777777" w:rsidR="0025092F" w:rsidRDefault="0025092F" w:rsidP="00913A45">
                          <w:pPr>
                            <w:pStyle w:val="ListParagraph"/>
                            <w:numPr>
                              <w:ilvl w:val="0"/>
                              <w:numId w:val="15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25092F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Integrated Power BI with embedded tokens to deliver interactive cost tracking reports.</w:t>
                          </w:r>
                        </w:p>
                        <w:p w14:paraId="3028793B" w14:textId="77777777" w:rsidR="0025092F" w:rsidRDefault="0025092F" w:rsidP="00913A45">
                          <w:pPr>
                            <w:pStyle w:val="ListParagraph"/>
                            <w:numPr>
                              <w:ilvl w:val="0"/>
                              <w:numId w:val="15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25092F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Automated VM operations using Cron Jobs.</w:t>
                          </w:r>
                        </w:p>
                        <w:p w14:paraId="1D4E1CB0" w14:textId="71464741" w:rsidR="002368FC" w:rsidRPr="00913A45" w:rsidRDefault="0025092F" w:rsidP="00913A45">
                          <w:pPr>
                            <w:pStyle w:val="ListParagraph"/>
                            <w:numPr>
                              <w:ilvl w:val="0"/>
                              <w:numId w:val="15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25092F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Created MSSQL stored procedures, triggers, and scheduled tasks for streamlined workflow automation.</w:t>
                          </w:r>
                          <w:r w:rsidRPr="0025092F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br/>
                            <w:t xml:space="preserve">• Leveraged Azure Storage and Functions to automate Terraform-based deployment </w:t>
                          </w:r>
                          <w:proofErr w:type="spellStart"/>
                          <w:proofErr w:type="gramStart"/>
                          <w:r w:rsidRPr="0025092F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pipelines.</w:t>
                          </w:r>
                          <w:r w:rsidR="00913A45" w:rsidRPr="00913A45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deployments</w:t>
                          </w:r>
                          <w:proofErr w:type="spellEnd"/>
                          <w:proofErr w:type="gramEnd"/>
                          <w:r w:rsidR="00913A45" w:rsidRPr="00913A45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6251B5C" id="_x0000_s1029" type="#_x0000_t202" style="position:absolute;left:0;text-align:left;margin-left:205.5pt;margin-top:261.2pt;width:406.5pt;height:106.6pt;z-index:25132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" fillcolor="white [3201]" strokecolor="white [3212]" strokeweight=".5pt">
              <v:textbox>
                <w:txbxContent>
                  <w:p w14:paraId="263FFAE6" w14:textId="1800997A" w:rsidR="00447091" w:rsidRPr="00746E37" w:rsidRDefault="00447091" w:rsidP="00447091">
                    <w:pPr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</w:pPr>
                    <w:r w:rsidRPr="00746E37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Role: Sr. </w:t>
                    </w:r>
                    <w:r w:rsidR="00F82A5D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>Backend</w:t>
                    </w:r>
                    <w:r w:rsidRPr="00746E37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 Engineer | </w:t>
                    </w:r>
                    <w:r w:rsidR="00F82A5D" w:rsidRPr="00F82A5D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>Azure Automation as a Service</w:t>
                    </w:r>
                  </w:p>
                  <w:p w14:paraId="7F141801" w14:textId="77777777" w:rsidR="0025092F" w:rsidRDefault="0025092F" w:rsidP="00913A45">
                    <w:pPr>
                      <w:pStyle w:val="ListParagraph"/>
                      <w:numPr>
                        <w:ilvl w:val="0"/>
                        <w:numId w:val="15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25092F">
                      <w:rPr>
                        <w:rFonts w:ascii="Montserrat" w:hAnsi="Montserrat"/>
                        <w:sz w:val="18"/>
                        <w:szCs w:val="18"/>
                      </w:rPr>
                      <w:t>Developed and maintained an end-to-end deployment, monitoring, and cost visualization codebase for Azure resources.</w:t>
                    </w:r>
                  </w:p>
                  <w:p w14:paraId="47172C39" w14:textId="77777777" w:rsidR="0025092F" w:rsidRDefault="0025092F" w:rsidP="00913A45">
                    <w:pPr>
                      <w:pStyle w:val="ListParagraph"/>
                      <w:numPr>
                        <w:ilvl w:val="0"/>
                        <w:numId w:val="15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25092F">
                      <w:rPr>
                        <w:rFonts w:ascii="Montserrat" w:hAnsi="Montserrat"/>
                        <w:sz w:val="18"/>
                        <w:szCs w:val="18"/>
                      </w:rPr>
                      <w:t>Integrated Power BI with embedded tokens to deliver interactive cost tracking reports.</w:t>
                    </w:r>
                  </w:p>
                  <w:p w14:paraId="3028793B" w14:textId="77777777" w:rsidR="0025092F" w:rsidRDefault="0025092F" w:rsidP="00913A45">
                    <w:pPr>
                      <w:pStyle w:val="ListParagraph"/>
                      <w:numPr>
                        <w:ilvl w:val="0"/>
                        <w:numId w:val="15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25092F">
                      <w:rPr>
                        <w:rFonts w:ascii="Montserrat" w:hAnsi="Montserrat"/>
                        <w:sz w:val="18"/>
                        <w:szCs w:val="18"/>
                      </w:rPr>
                      <w:t>Automated VM operations using Cron Jobs.</w:t>
                    </w:r>
                  </w:p>
                  <w:p w14:paraId="1D4E1CB0" w14:textId="71464741" w:rsidR="002368FC" w:rsidRPr="00913A45" w:rsidRDefault="0025092F" w:rsidP="00913A45">
                    <w:pPr>
                      <w:pStyle w:val="ListParagraph"/>
                      <w:numPr>
                        <w:ilvl w:val="0"/>
                        <w:numId w:val="15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25092F">
                      <w:rPr>
                        <w:rFonts w:ascii="Montserrat" w:hAnsi="Montserrat"/>
                        <w:sz w:val="18"/>
                        <w:szCs w:val="18"/>
                      </w:rPr>
                      <w:t>Created MSSQL stored procedures, triggers, and scheduled tasks for streamlined workflow automation.</w:t>
                    </w:r>
                    <w:r w:rsidRPr="0025092F">
                      <w:rPr>
                        <w:rFonts w:ascii="Montserrat" w:hAnsi="Montserrat"/>
                        <w:sz w:val="18"/>
                        <w:szCs w:val="18"/>
                      </w:rPr>
                      <w:br/>
                      <w:t xml:space="preserve">• Leveraged Azure Storage and Functions to automate Terraform-based deployment </w:t>
                    </w:r>
                    <w:proofErr w:type="spellStart"/>
                    <w:proofErr w:type="gramStart"/>
                    <w:r w:rsidRPr="0025092F">
                      <w:rPr>
                        <w:rFonts w:ascii="Montserrat" w:hAnsi="Montserrat"/>
                        <w:sz w:val="18"/>
                        <w:szCs w:val="18"/>
                      </w:rPr>
                      <w:t>pipelines.</w:t>
                    </w:r>
                    <w:r w:rsidR="00913A45" w:rsidRPr="00913A45">
                      <w:rPr>
                        <w:rFonts w:ascii="Montserrat" w:hAnsi="Montserrat"/>
                        <w:sz w:val="18"/>
                        <w:szCs w:val="18"/>
                      </w:rPr>
                      <w:t>deployments</w:t>
                    </w:r>
                    <w:proofErr w:type="spellEnd"/>
                    <w:proofErr w:type="gramEnd"/>
                    <w:r w:rsidR="00913A45" w:rsidRPr="00913A45">
                      <w:rPr>
                        <w:rFonts w:ascii="Montserrat" w:hAnsi="Montserrat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F66C5B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321344" behindDoc="0" locked="0" layoutInCell="1" allowOverlap="1" wp14:anchorId="4CA4878E" wp14:editId="6333AA84">
              <wp:simplePos x="0" y="0"/>
              <wp:positionH relativeFrom="page">
                <wp:posOffset>2609215</wp:posOffset>
              </wp:positionH>
              <wp:positionV relativeFrom="paragraph">
                <wp:posOffset>2021840</wp:posOffset>
              </wp:positionV>
              <wp:extent cx="5153025" cy="1224915"/>
              <wp:effectExtent l="0" t="0" r="9525" b="9525"/>
              <wp:wrapNone/>
              <wp:docPr id="844730749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53025" cy="122491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1FC88939" w14:textId="339868B6" w:rsidR="00C543B8" w:rsidRPr="00C16511" w:rsidRDefault="00417EAC" w:rsidP="002368FC">
                          <w:pPr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</w:pPr>
                          <w:r w:rsidRPr="00C16511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Role: Team Lead | </w:t>
                          </w:r>
                          <w:proofErr w:type="spellStart"/>
                          <w:r w:rsidR="00F82A5D" w:rsidRPr="00F82A5D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>NexusOne</w:t>
                          </w:r>
                          <w:proofErr w:type="spellEnd"/>
                          <w:r w:rsidR="00F82A5D" w:rsidRPr="00F82A5D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 Integration Dashboard</w:t>
                          </w:r>
                        </w:p>
                        <w:p w14:paraId="679C37AE" w14:textId="77777777" w:rsidR="00ED14FD" w:rsidRDefault="00ED14FD" w:rsidP="00ED14FD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ED14FD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 xml:space="preserve">Led the </w:t>
                          </w:r>
                          <w:proofErr w:type="spellStart"/>
                          <w:r w:rsidRPr="00ED14FD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IaC</w:t>
                          </w:r>
                          <w:proofErr w:type="spellEnd"/>
                          <w:r w:rsidRPr="00ED14FD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 xml:space="preserve">-based backend deployment and developed OData APIs for </w:t>
                          </w:r>
                          <w:proofErr w:type="spellStart"/>
                          <w:r w:rsidRPr="00ED14FD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NexusOne</w:t>
                          </w:r>
                          <w:proofErr w:type="spellEnd"/>
                          <w:r w:rsidRPr="00ED14FD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 xml:space="preserve"> Dashboard.</w:t>
                          </w:r>
                        </w:p>
                        <w:p w14:paraId="22FF537A" w14:textId="77777777" w:rsidR="00ED14FD" w:rsidRDefault="00ED14FD" w:rsidP="00ED14FD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ED14FD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Architected scalable OData APIs for robust integration monitoring.</w:t>
                          </w:r>
                        </w:p>
                        <w:p w14:paraId="289B6ACC" w14:textId="77777777" w:rsidR="00ED14FD" w:rsidRDefault="00ED14FD" w:rsidP="00ED14FD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ED14FD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Implemented Entity Framework Core (code-first) for efficient data modeling.</w:t>
                          </w:r>
                        </w:p>
                        <w:p w14:paraId="50EF5F10" w14:textId="77777777" w:rsidR="00ED14FD" w:rsidRDefault="00ED14FD" w:rsidP="00ED14FD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ED14FD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Incorporated Audit.NET for comprehensive database auditing.</w:t>
                          </w:r>
                        </w:p>
                        <w:p w14:paraId="6B1C4934" w14:textId="18D8D1A5" w:rsidR="00312235" w:rsidRPr="00C16511" w:rsidRDefault="00ED14FD" w:rsidP="00ED14FD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ED14FD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Boosted performance via asynchronous transaction updates and parallel processing.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CA4878E" id="_x0000_s1030" type="#_x0000_t202" style="position:absolute;left:0;text-align:left;margin-left:205.45pt;margin-top:159.2pt;width:405.75pt;height:96.45pt;z-index:25132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" fillcolor="white [3201]" stroked="f" strokeweight=".5pt">
              <v:textbox>
                <w:txbxContent>
                  <w:p w14:paraId="1FC88939" w14:textId="339868B6" w:rsidR="00C543B8" w:rsidRPr="00C16511" w:rsidRDefault="00417EAC" w:rsidP="002368FC">
                    <w:pPr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</w:pPr>
                    <w:r w:rsidRPr="00C16511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Role: Team Lead | </w:t>
                    </w:r>
                    <w:proofErr w:type="spellStart"/>
                    <w:r w:rsidR="00F82A5D" w:rsidRPr="00F82A5D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>NexusOne</w:t>
                    </w:r>
                    <w:proofErr w:type="spellEnd"/>
                    <w:r w:rsidR="00F82A5D" w:rsidRPr="00F82A5D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 Integration Dashboard</w:t>
                    </w:r>
                  </w:p>
                  <w:p w14:paraId="679C37AE" w14:textId="77777777" w:rsidR="00ED14FD" w:rsidRDefault="00ED14FD" w:rsidP="00ED14FD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ED14FD">
                      <w:rPr>
                        <w:rFonts w:ascii="Montserrat" w:hAnsi="Montserrat"/>
                        <w:sz w:val="18"/>
                        <w:szCs w:val="18"/>
                      </w:rPr>
                      <w:t xml:space="preserve">Led the </w:t>
                    </w:r>
                    <w:proofErr w:type="spellStart"/>
                    <w:r w:rsidRPr="00ED14FD">
                      <w:rPr>
                        <w:rFonts w:ascii="Montserrat" w:hAnsi="Montserrat"/>
                        <w:sz w:val="18"/>
                        <w:szCs w:val="18"/>
                      </w:rPr>
                      <w:t>IaC</w:t>
                    </w:r>
                    <w:proofErr w:type="spellEnd"/>
                    <w:r w:rsidRPr="00ED14FD">
                      <w:rPr>
                        <w:rFonts w:ascii="Montserrat" w:hAnsi="Montserrat"/>
                        <w:sz w:val="18"/>
                        <w:szCs w:val="18"/>
                      </w:rPr>
                      <w:t xml:space="preserve">-based backend deployment and developed OData APIs for </w:t>
                    </w:r>
                    <w:proofErr w:type="spellStart"/>
                    <w:r w:rsidRPr="00ED14FD">
                      <w:rPr>
                        <w:rFonts w:ascii="Montserrat" w:hAnsi="Montserrat"/>
                        <w:sz w:val="18"/>
                        <w:szCs w:val="18"/>
                      </w:rPr>
                      <w:t>NexusOne</w:t>
                    </w:r>
                    <w:proofErr w:type="spellEnd"/>
                    <w:r w:rsidRPr="00ED14FD">
                      <w:rPr>
                        <w:rFonts w:ascii="Montserrat" w:hAnsi="Montserrat"/>
                        <w:sz w:val="18"/>
                        <w:szCs w:val="18"/>
                      </w:rPr>
                      <w:t xml:space="preserve"> Dashboard.</w:t>
                    </w:r>
                  </w:p>
                  <w:p w14:paraId="22FF537A" w14:textId="77777777" w:rsidR="00ED14FD" w:rsidRDefault="00ED14FD" w:rsidP="00ED14FD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ED14FD">
                      <w:rPr>
                        <w:rFonts w:ascii="Montserrat" w:hAnsi="Montserrat"/>
                        <w:sz w:val="18"/>
                        <w:szCs w:val="18"/>
                      </w:rPr>
                      <w:t>Architected scalable OData APIs for robust integration monitoring.</w:t>
                    </w:r>
                  </w:p>
                  <w:p w14:paraId="289B6ACC" w14:textId="77777777" w:rsidR="00ED14FD" w:rsidRDefault="00ED14FD" w:rsidP="00ED14FD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ED14FD">
                      <w:rPr>
                        <w:rFonts w:ascii="Montserrat" w:hAnsi="Montserrat"/>
                        <w:sz w:val="18"/>
                        <w:szCs w:val="18"/>
                      </w:rPr>
                      <w:t>Implemented Entity Framework Core (code-first) for efficient data modeling.</w:t>
                    </w:r>
                  </w:p>
                  <w:p w14:paraId="50EF5F10" w14:textId="77777777" w:rsidR="00ED14FD" w:rsidRDefault="00ED14FD" w:rsidP="00ED14FD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ED14FD">
                      <w:rPr>
                        <w:rFonts w:ascii="Montserrat" w:hAnsi="Montserrat"/>
                        <w:sz w:val="18"/>
                        <w:szCs w:val="18"/>
                      </w:rPr>
                      <w:t>Incorporated Audit.NET for comprehensive database auditing.</w:t>
                    </w:r>
                  </w:p>
                  <w:p w14:paraId="6B1C4934" w14:textId="18D8D1A5" w:rsidR="00312235" w:rsidRPr="00C16511" w:rsidRDefault="00ED14FD" w:rsidP="00ED14FD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ED14FD">
                      <w:rPr>
                        <w:rFonts w:ascii="Montserrat" w:hAnsi="Montserrat"/>
                        <w:sz w:val="18"/>
                        <w:szCs w:val="18"/>
                      </w:rPr>
                      <w:t>Boosted performance via asynchronous transaction updates and parallel processing.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F66C5B">
      <w:rPr>
        <w:rFonts w:ascii="Montserrat" w:hAnsi="Montserrat"/>
        <w:b/>
        <w:bCs/>
        <w:noProof/>
        <w:color w:val="C00000"/>
        <w:sz w:val="32"/>
        <w:szCs w:val="32"/>
      </w:rPr>
      <mc:AlternateContent>
        <mc:Choice Requires="wps">
          <w:drawing>
            <wp:anchor distT="0" distB="0" distL="114300" distR="114300" simplePos="0" relativeHeight="251970560" behindDoc="0" locked="0" layoutInCell="1" allowOverlap="1" wp14:anchorId="614790CB" wp14:editId="24B2CFF7">
              <wp:simplePos x="0" y="0"/>
              <wp:positionH relativeFrom="page">
                <wp:posOffset>2609850</wp:posOffset>
              </wp:positionH>
              <wp:positionV relativeFrom="paragraph">
                <wp:posOffset>574040</wp:posOffset>
              </wp:positionV>
              <wp:extent cx="5153025" cy="381635"/>
              <wp:effectExtent l="0" t="0" r="0" b="0"/>
              <wp:wrapNone/>
              <wp:docPr id="855891052" name="Text Box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53025" cy="38163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D65466E" w14:textId="4169A835" w:rsidR="001A7B76" w:rsidRPr="003508C5" w:rsidRDefault="001A7B76" w:rsidP="001A7B76">
                          <w:pPr>
                            <w:rPr>
                              <w:rFonts w:ascii="Montserrat" w:hAnsi="Montserrat"/>
                              <w:b/>
                              <w:bCs/>
                              <w:color w:val="C00000"/>
                              <w:sz w:val="24"/>
                              <w:szCs w:val="24"/>
                              <w:lang w:val="en-IN"/>
                            </w:rPr>
                          </w:pPr>
                          <w:r>
                            <w:rPr>
                              <w:rFonts w:ascii="Montserrat" w:hAnsi="Montserrat"/>
                              <w:b/>
                              <w:bCs/>
                              <w:color w:val="C00000"/>
                              <w:sz w:val="24"/>
                              <w:szCs w:val="24"/>
                              <w:lang w:val="en-IN"/>
                            </w:rPr>
                            <w:t>SUMMARY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614790CB" id="Text Box 52" o:spid="_x0000_s1031" type="#_x0000_t202" style="position:absolute;left:0;text-align:left;margin-left:205.5pt;margin-top:45.2pt;width:405.75pt;height:30.05pt;z-index:25197056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" filled="f" stroked="f" strokeweight=".5pt">
              <v:textbox>
                <w:txbxContent>
                  <w:p w14:paraId="1D65466E" w14:textId="4169A835" w:rsidR="001A7B76" w:rsidRPr="003508C5" w:rsidRDefault="001A7B76" w:rsidP="001A7B76">
                    <w:pPr>
                      <w:rPr>
                        <w:rFonts w:ascii="Montserrat" w:hAnsi="Montserrat"/>
                        <w:b/>
                        <w:bCs/>
                        <w:color w:val="C00000"/>
                        <w:sz w:val="24"/>
                        <w:szCs w:val="24"/>
                        <w:lang w:val="en-IN"/>
                      </w:rPr>
                    </w:pPr>
                    <w:r>
                      <w:rPr>
                        <w:rFonts w:ascii="Montserrat" w:hAnsi="Montserrat"/>
                        <w:b/>
                        <w:bCs/>
                        <w:color w:val="C00000"/>
                        <w:sz w:val="24"/>
                        <w:szCs w:val="24"/>
                        <w:lang w:val="en-IN"/>
                      </w:rPr>
                      <w:t>SUMMARY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F66C5B">
      <w:rPr>
        <w:rFonts w:ascii="Montserrat" w:hAnsi="Montserrat"/>
        <w:b/>
        <w:bCs/>
        <w:noProof/>
        <w:color w:val="C00000"/>
        <w:sz w:val="32"/>
        <w:szCs w:val="32"/>
      </w:rPr>
      <mc:AlternateContent>
        <mc:Choice Requires="wps">
          <w:drawing>
            <wp:anchor distT="0" distB="0" distL="114300" distR="114300" simplePos="0" relativeHeight="251963392" behindDoc="0" locked="0" layoutInCell="1" allowOverlap="1" wp14:anchorId="199332F5" wp14:editId="6385F271">
              <wp:simplePos x="0" y="0"/>
              <wp:positionH relativeFrom="page">
                <wp:posOffset>2609850</wp:posOffset>
              </wp:positionH>
              <wp:positionV relativeFrom="paragraph">
                <wp:posOffset>1631315</wp:posOffset>
              </wp:positionV>
              <wp:extent cx="5153025" cy="381635"/>
              <wp:effectExtent l="0" t="0" r="0" b="0"/>
              <wp:wrapNone/>
              <wp:docPr id="578770153" name="Text Box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53025" cy="38163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048247C" w14:textId="192CFF37" w:rsidR="003508C5" w:rsidRPr="003508C5" w:rsidRDefault="003508C5">
                          <w:pPr>
                            <w:rPr>
                              <w:rFonts w:ascii="Montserrat" w:hAnsi="Montserrat"/>
                              <w:b/>
                              <w:bCs/>
                              <w:color w:val="C00000"/>
                              <w:sz w:val="24"/>
                              <w:szCs w:val="24"/>
                              <w:lang w:val="en-IN"/>
                            </w:rPr>
                          </w:pPr>
                          <w:r w:rsidRPr="003508C5">
                            <w:rPr>
                              <w:rFonts w:ascii="Montserrat" w:hAnsi="Montserrat"/>
                              <w:b/>
                              <w:bCs/>
                              <w:color w:val="C00000"/>
                              <w:sz w:val="24"/>
                              <w:szCs w:val="24"/>
                              <w:lang w:val="en-IN"/>
                            </w:rPr>
                            <w:t>PROJECT EXPERIENCES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199332F5" id="_x0000_s1032" type="#_x0000_t202" style="position:absolute;left:0;text-align:left;margin-left:205.5pt;margin-top:128.45pt;width:405.75pt;height:30.05pt;z-index:25196339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" filled="f" stroked="f" strokeweight=".5pt">
              <v:textbox>
                <w:txbxContent>
                  <w:p w14:paraId="6048247C" w14:textId="192CFF37" w:rsidR="003508C5" w:rsidRPr="003508C5" w:rsidRDefault="003508C5">
                    <w:pPr>
                      <w:rPr>
                        <w:rFonts w:ascii="Montserrat" w:hAnsi="Montserrat"/>
                        <w:b/>
                        <w:bCs/>
                        <w:color w:val="C00000"/>
                        <w:sz w:val="24"/>
                        <w:szCs w:val="24"/>
                        <w:lang w:val="en-IN"/>
                      </w:rPr>
                    </w:pPr>
                    <w:r w:rsidRPr="003508C5">
                      <w:rPr>
                        <w:rFonts w:ascii="Montserrat" w:hAnsi="Montserrat"/>
                        <w:b/>
                        <w:bCs/>
                        <w:color w:val="C00000"/>
                        <w:sz w:val="24"/>
                        <w:szCs w:val="24"/>
                        <w:lang w:val="en-IN"/>
                      </w:rPr>
                      <w:t>PROJECT EXPERIENCES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301A07">
      <w:rPr>
        <w:rFonts w:ascii="Montserrat" w:hAnsi="Montserrat"/>
        <w:b/>
        <w:bCs/>
        <w:noProof/>
        <w:color w:val="C00000"/>
        <w:sz w:val="32"/>
        <w:szCs w:val="32"/>
      </w:rPr>
      <mc:AlternateContent>
        <mc:Choice Requires="wps">
          <w:drawing>
            <wp:anchor distT="0" distB="0" distL="114300" distR="114300" simplePos="0" relativeHeight="251977728" behindDoc="0" locked="0" layoutInCell="1" allowOverlap="1" wp14:anchorId="2F28D1F3" wp14:editId="3CC4C8EE">
              <wp:simplePos x="0" y="0"/>
              <wp:positionH relativeFrom="page">
                <wp:posOffset>2609850</wp:posOffset>
              </wp:positionH>
              <wp:positionV relativeFrom="paragraph">
                <wp:posOffset>4774565</wp:posOffset>
              </wp:positionV>
              <wp:extent cx="5153025" cy="381635"/>
              <wp:effectExtent l="0" t="0" r="0" b="0"/>
              <wp:wrapNone/>
              <wp:docPr id="611217166" name="Text Box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53025" cy="38163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68E56B2" w14:textId="7B2379E3" w:rsidR="001A7B76" w:rsidRPr="003508C5" w:rsidRDefault="001A7B76" w:rsidP="001A7B76">
                          <w:pPr>
                            <w:rPr>
                              <w:rFonts w:ascii="Montserrat" w:hAnsi="Montserrat"/>
                              <w:b/>
                              <w:bCs/>
                              <w:color w:val="C00000"/>
                              <w:sz w:val="24"/>
                              <w:szCs w:val="24"/>
                              <w:lang w:val="en-IN"/>
                            </w:rPr>
                          </w:pPr>
                          <w:r>
                            <w:rPr>
                              <w:rFonts w:ascii="Montserrat" w:hAnsi="Montserrat"/>
                              <w:b/>
                              <w:bCs/>
                              <w:color w:val="C00000"/>
                              <w:sz w:val="24"/>
                              <w:szCs w:val="24"/>
                              <w:lang w:val="en-IN"/>
                            </w:rPr>
                            <w:t xml:space="preserve">OTHER </w:t>
                          </w:r>
                          <w:r w:rsidRPr="003508C5">
                            <w:rPr>
                              <w:rFonts w:ascii="Montserrat" w:hAnsi="Montserrat"/>
                              <w:b/>
                              <w:bCs/>
                              <w:color w:val="C00000"/>
                              <w:sz w:val="24"/>
                              <w:szCs w:val="24"/>
                              <w:lang w:val="en-IN"/>
                            </w:rPr>
                            <w:t>PROJECT EXPERIENCES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2F28D1F3" id="_x0000_s1033" type="#_x0000_t202" style="position:absolute;left:0;text-align:left;margin-left:205.5pt;margin-top:375.95pt;width:405.75pt;height:30.05pt;z-index:25197772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" filled="f" stroked="f" strokeweight=".5pt">
              <v:textbox>
                <w:txbxContent>
                  <w:p w14:paraId="768E56B2" w14:textId="7B2379E3" w:rsidR="001A7B76" w:rsidRPr="003508C5" w:rsidRDefault="001A7B76" w:rsidP="001A7B76">
                    <w:pPr>
                      <w:rPr>
                        <w:rFonts w:ascii="Montserrat" w:hAnsi="Montserrat"/>
                        <w:b/>
                        <w:bCs/>
                        <w:color w:val="C00000"/>
                        <w:sz w:val="24"/>
                        <w:szCs w:val="24"/>
                        <w:lang w:val="en-IN"/>
                      </w:rPr>
                    </w:pPr>
                    <w:r>
                      <w:rPr>
                        <w:rFonts w:ascii="Montserrat" w:hAnsi="Montserrat"/>
                        <w:b/>
                        <w:bCs/>
                        <w:color w:val="C00000"/>
                        <w:sz w:val="24"/>
                        <w:szCs w:val="24"/>
                        <w:lang w:val="en-IN"/>
                      </w:rPr>
                      <w:t xml:space="preserve">OTHER </w:t>
                    </w:r>
                    <w:r w:rsidRPr="003508C5">
                      <w:rPr>
                        <w:rFonts w:ascii="Montserrat" w:hAnsi="Montserrat"/>
                        <w:b/>
                        <w:bCs/>
                        <w:color w:val="C00000"/>
                        <w:sz w:val="24"/>
                        <w:szCs w:val="24"/>
                        <w:lang w:val="en-IN"/>
                      </w:rPr>
                      <w:t>PROJECT EXPERIENCES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4627B0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2004352" behindDoc="0" locked="0" layoutInCell="1" allowOverlap="1" wp14:anchorId="48E57A4A" wp14:editId="161C4673">
              <wp:simplePos x="0" y="0"/>
              <wp:positionH relativeFrom="margin">
                <wp:posOffset>2136140</wp:posOffset>
              </wp:positionH>
              <wp:positionV relativeFrom="paragraph">
                <wp:posOffset>5061889</wp:posOffset>
              </wp:positionV>
              <wp:extent cx="4683318" cy="7951"/>
              <wp:effectExtent l="0" t="0" r="22225" b="30480"/>
              <wp:wrapNone/>
              <wp:docPr id="1255768540" name="Straight Connector 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683318" cy="7951"/>
                      </a:xfrm>
                      <a:prstGeom prst="line">
                        <a:avLst/>
                      </a:prstGeom>
                      <a:ln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0725E6C" id="Straight Connector 54" o:spid="_x0000_s1026" style="position:absolute;flip:y;z-index:252004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68.2pt,398.55pt" to="536.95pt,39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" strokecolor="#c00000" strokeweight=".5pt">
              <v:stroke joinstyle="miter"/>
              <w10:wrap anchorx="margin"/>
            </v:line>
          </w:pict>
        </mc:Fallback>
      </mc:AlternateContent>
    </w:r>
    <w:r w:rsidR="004627B0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999232" behindDoc="0" locked="0" layoutInCell="1" allowOverlap="1" wp14:anchorId="690F71C8" wp14:editId="5F3FEFBF">
              <wp:simplePos x="0" y="0"/>
              <wp:positionH relativeFrom="margin">
                <wp:align>right</wp:align>
              </wp:positionH>
              <wp:positionV relativeFrom="paragraph">
                <wp:posOffset>1898319</wp:posOffset>
              </wp:positionV>
              <wp:extent cx="4683318" cy="7951"/>
              <wp:effectExtent l="0" t="0" r="22225" b="30480"/>
              <wp:wrapNone/>
              <wp:docPr id="583835806" name="Straight Connector 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683318" cy="7951"/>
                      </a:xfrm>
                      <a:prstGeom prst="line">
                        <a:avLst/>
                      </a:prstGeom>
                      <a:ln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FF09718" id="Straight Connector 54" o:spid="_x0000_s1026" style="position:absolute;flip:y;z-index:251999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17.55pt,149.45pt" to="686.3pt,15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" strokecolor="#c00000" strokeweight=".5pt">
              <v:stroke joinstyle="miter"/>
              <w10:wrap anchorx="margin"/>
            </v:line>
          </w:pict>
        </mc:Fallback>
      </mc:AlternateContent>
    </w:r>
    <w:r w:rsidR="00D76A4D" w:rsidRPr="00FA3062">
      <w:rPr>
        <w:rFonts w:ascii="Montserrat" w:hAnsi="Montserrat"/>
        <w:b/>
        <w:bCs/>
        <w:noProof/>
        <w:color w:val="C00000"/>
        <w:sz w:val="32"/>
        <w:szCs w:val="32"/>
      </w:rPr>
      <mc:AlternateContent>
        <mc:Choice Requires="wps">
          <w:drawing>
            <wp:anchor distT="0" distB="0" distL="114300" distR="114300" simplePos="0" relativeHeight="251866112" behindDoc="0" locked="0" layoutInCell="1" allowOverlap="1" wp14:anchorId="16F7BD98" wp14:editId="0C21FE46">
              <wp:simplePos x="0" y="0"/>
              <wp:positionH relativeFrom="column">
                <wp:posOffset>2137741</wp:posOffset>
              </wp:positionH>
              <wp:positionV relativeFrom="paragraph">
                <wp:posOffset>361315</wp:posOffset>
              </wp:positionV>
              <wp:extent cx="0" cy="12117705"/>
              <wp:effectExtent l="0" t="0" r="38100" b="36195"/>
              <wp:wrapNone/>
              <wp:docPr id="480184888" name="Straight Connector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0" cy="12117705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C8F41FC" id="Straight Connector 40" o:spid="_x0000_s1026" style="position:absolute;flip:x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8.35pt,28.45pt" to="168.35pt,98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" strokecolor="#dd8047 [3205]" strokeweight=".5pt">
              <v:stroke joinstyle="miter"/>
            </v:line>
          </w:pict>
        </mc:Fallback>
      </mc:AlternateContent>
    </w:r>
    <w:r w:rsidR="00B979A9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912192" behindDoc="0" locked="0" layoutInCell="1" allowOverlap="1" wp14:anchorId="2EAA4AB7" wp14:editId="0F2477E2">
              <wp:simplePos x="0" y="0"/>
              <wp:positionH relativeFrom="column">
                <wp:posOffset>-53644</wp:posOffset>
              </wp:positionH>
              <wp:positionV relativeFrom="paragraph">
                <wp:posOffset>622300</wp:posOffset>
              </wp:positionV>
              <wp:extent cx="1643606" cy="1516284"/>
              <wp:effectExtent l="0" t="0" r="0" b="8255"/>
              <wp:wrapNone/>
              <wp:docPr id="1958265853" name="Text Box 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3606" cy="151628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2CE41FC" w14:textId="44416885" w:rsidR="00B979A9" w:rsidRPr="00F7709A" w:rsidRDefault="00B979A9" w:rsidP="00F7709A">
                          <w:pPr>
                            <w:jc w:val="center"/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  <w:r w:rsidRPr="00B979A9">
                            <w:rPr>
                              <w:noProof/>
                            </w:rPr>
                            <w:drawing>
                              <wp:inline distT="0" distB="0" distL="0" distR="0" wp14:anchorId="291FE324" wp14:editId="2015C06D">
                                <wp:extent cx="1124041" cy="1252705"/>
                                <wp:effectExtent l="57150" t="57150" r="57150" b="43180"/>
                                <wp:docPr id="1061714612" name="Picture 4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05342267" name="Picture 48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6945" b="6945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124041" cy="1252705"/>
                                        </a:xfrm>
                                        <a:prstGeom prst="ellipse">
                                          <a:avLst/>
                                        </a:prstGeom>
                                        <a:ln w="63500" cap="rnd">
                                          <a:noFill/>
                                        </a:ln>
                                        <a:effectLst/>
                                        <a:scene3d>
                                          <a:camera prst="orthographicFront"/>
                                          <a:lightRig rig="contrasting" dir="t">
                                            <a:rot lat="0" lon="0" rev="3000000"/>
                                          </a:lightRig>
                                        </a:scene3d>
                                        <a:sp3d contourW="7620">
                                          <a:bevelT w="95250" h="31750"/>
                                          <a:contourClr>
                                            <a:srgbClr val="333333"/>
                                          </a:contourClr>
                                        </a:sp3d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EAA4AB7" id="Text Box 47" o:spid="_x0000_s1034" type="#_x0000_t202" style="position:absolute;left:0;text-align:left;margin-left:-4.2pt;margin-top:49pt;width:129.4pt;height:119.4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" fillcolor="white [3201]" stroked="f" strokeweight=".5pt">
              <v:textbox>
                <w:txbxContent>
                  <w:p w14:paraId="02CE41FC" w14:textId="44416885" w:rsidR="00B979A9" w:rsidRPr="00F7709A" w:rsidRDefault="00B979A9" w:rsidP="00F7709A">
                    <w:pPr>
                      <w:jc w:val="center"/>
                      <w:rPr>
                        <w:color w:val="FFFFFF" w:themeColor="background1"/>
                        <w14:textFill>
                          <w14:noFill/>
                        </w14:textFill>
                      </w:rPr>
                    </w:pPr>
                    <w:r w:rsidRPr="00B979A9">
                      <w:rPr>
                        <w:noProof/>
                      </w:rPr>
                      <w:drawing>
                        <wp:inline distT="0" distB="0" distL="0" distR="0" wp14:anchorId="291FE324" wp14:editId="2015C06D">
                          <wp:extent cx="1124041" cy="1252705"/>
                          <wp:effectExtent l="57150" t="57150" r="57150" b="43180"/>
                          <wp:docPr id="1061714612" name="Picture 4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105342267" name="Picture 48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6945" b="694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124041" cy="1252705"/>
                                  </a:xfrm>
                                  <a:prstGeom prst="ellipse">
                                    <a:avLst/>
                                  </a:prstGeom>
                                  <a:ln w="63500" cap="rnd">
                                    <a:noFill/>
                                  </a:ln>
                                  <a:effectLst/>
                                  <a:scene3d>
                                    <a:camera prst="orthographicFront"/>
                                    <a:lightRig rig="contrasting" dir="t">
                                      <a:rot lat="0" lon="0" rev="3000000"/>
                                    </a:lightRig>
                                  </a:scene3d>
                                  <a:sp3d contourW="7620">
                                    <a:bevelT w="95250" h="31750"/>
                                    <a:contourClr>
                                      <a:srgbClr val="333333"/>
                                    </a:contourClr>
                                  </a:sp3d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6633AE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876352" behindDoc="0" locked="0" layoutInCell="1" allowOverlap="1" wp14:anchorId="5BA83ACB" wp14:editId="0517D247">
              <wp:simplePos x="0" y="0"/>
              <wp:positionH relativeFrom="margin">
                <wp:align>center</wp:align>
              </wp:positionH>
              <wp:positionV relativeFrom="paragraph">
                <wp:posOffset>-91440</wp:posOffset>
              </wp:positionV>
              <wp:extent cx="4898003" cy="357809"/>
              <wp:effectExtent l="0" t="0" r="0" b="4445"/>
              <wp:wrapNone/>
              <wp:docPr id="1276021091" name="Text Box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98003" cy="35780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7DE11B2" w14:textId="005A9FFD" w:rsidR="006633AE" w:rsidRPr="00400FEC" w:rsidRDefault="00400FEC">
                          <w:pP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400FEC"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>Shreeansh Srivastava</w:t>
                          </w:r>
                          <w:r w:rsidR="006633AE" w:rsidRPr="00400FEC"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 xml:space="preserve"> | </w:t>
                          </w:r>
                          <w:r w:rsidRPr="00400FEC"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 xml:space="preserve">Backend </w:t>
                          </w:r>
                          <w:r w:rsidR="006633AE" w:rsidRPr="00400FEC"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>Engineer –</w:t>
                          </w:r>
                          <w:r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 xml:space="preserve"> </w:t>
                          </w:r>
                          <w:r w:rsidR="006633AE" w:rsidRPr="00400FEC"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>Senior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5BA83ACB" id="Text Box 42" o:spid="_x0000_s1035" type="#_x0000_t202" style="position:absolute;left:0;text-align:left;margin-left:0;margin-top:-7.2pt;width:385.65pt;height:28.15pt;z-index:2518763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" filled="f" stroked="f" strokeweight=".5pt">
              <v:textbox>
                <w:txbxContent>
                  <w:p w14:paraId="57DE11B2" w14:textId="005A9FFD" w:rsidR="006633AE" w:rsidRPr="00400FEC" w:rsidRDefault="00400FEC">
                    <w:pPr>
                      <w:rPr>
                        <w:color w:val="FFFFFF" w:themeColor="background1"/>
                        <w:sz w:val="20"/>
                        <w:szCs w:val="20"/>
                      </w:rPr>
                    </w:pPr>
                    <w:r w:rsidRPr="00400FEC">
                      <w:rPr>
                        <w:rFonts w:ascii="Montserrat" w:hAnsi="Montserrat"/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t>Shreeansh Srivastava</w:t>
                    </w:r>
                    <w:r w:rsidR="006633AE" w:rsidRPr="00400FEC">
                      <w:rPr>
                        <w:rFonts w:ascii="Montserrat" w:hAnsi="Montserrat"/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t xml:space="preserve"> | </w:t>
                    </w:r>
                    <w:r w:rsidRPr="00400FEC">
                      <w:rPr>
                        <w:rFonts w:ascii="Montserrat" w:hAnsi="Montserrat"/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t xml:space="preserve">Backend </w:t>
                    </w:r>
                    <w:r w:rsidR="006633AE" w:rsidRPr="00400FEC">
                      <w:rPr>
                        <w:rFonts w:ascii="Montserrat" w:hAnsi="Montserrat"/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t>Engineer –</w:t>
                    </w:r>
                    <w:r>
                      <w:rPr>
                        <w:rFonts w:ascii="Montserrat" w:hAnsi="Montserrat"/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t xml:space="preserve"> </w:t>
                    </w:r>
                    <w:r w:rsidR="006633AE" w:rsidRPr="00400FEC">
                      <w:rPr>
                        <w:rFonts w:ascii="Montserrat" w:hAnsi="Montserrat"/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t>Senior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633AE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310080" behindDoc="0" locked="0" layoutInCell="1" allowOverlap="1" wp14:anchorId="281E4DEA" wp14:editId="7DEA919B">
              <wp:simplePos x="0" y="0"/>
              <wp:positionH relativeFrom="page">
                <wp:align>left</wp:align>
              </wp:positionH>
              <wp:positionV relativeFrom="paragraph">
                <wp:posOffset>-274320</wp:posOffset>
              </wp:positionV>
              <wp:extent cx="7783857" cy="636104"/>
              <wp:effectExtent l="0" t="0" r="7620" b="0"/>
              <wp:wrapNone/>
              <wp:docPr id="1444135541" name="Rectangle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3857" cy="636104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3">
                        <a:schemeClr val="lt1"/>
                      </a:lnRef>
                      <a:fillRef idx="1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D669F06" id="Rectangle 41" o:spid="_x0000_s1026" style="position:absolute;margin-left:0;margin-top:-21.6pt;width:612.9pt;height:50.1pt;z-index:25131008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" fillcolor="#c00000" stroked="f" strokeweight="1.5pt">
              <w10:wrap anchorx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C56673" w14:textId="77777777" w:rsidR="00F66C5B" w:rsidRDefault="00F66C5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7A078F6E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8" o:spid="_x0000_i1025" type="#_x0000_t75" alt="A black background with a black square&#10;&#10;AI-generated content may be incorrect." style="width:13pt;height:13pt;visibility:visible;mso-wrap-style:square">
            <v:imagedata r:id="rId1" o:title="A black background with a black square&#10;&#10;AI-generated content may be incorrect"/>
          </v:shape>
        </w:pict>
      </mc:Choice>
      <mc:Fallback>
        <w:drawing>
          <wp:inline distT="0" distB="0" distL="0" distR="0" wp14:anchorId="143D7A91" wp14:editId="143D7A92">
            <wp:extent cx="165100" cy="165100"/>
            <wp:effectExtent l="0" t="0" r="6350" b="6350"/>
            <wp:docPr id="1339607263" name="Picture 28" descr="A black background with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55708" name="Picture 28" descr="A black background with a black square&#10;&#10;AI-generated content may be incorrect.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34" cy="16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89435CD"/>
    <w:multiLevelType w:val="hybridMultilevel"/>
    <w:tmpl w:val="687482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177FDD"/>
    <w:multiLevelType w:val="hybridMultilevel"/>
    <w:tmpl w:val="408473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5B48EA"/>
    <w:multiLevelType w:val="multilevel"/>
    <w:tmpl w:val="F216E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3919DF"/>
    <w:multiLevelType w:val="hybridMultilevel"/>
    <w:tmpl w:val="6290AE6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8F14679"/>
    <w:multiLevelType w:val="hybridMultilevel"/>
    <w:tmpl w:val="272E6B8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47C0679"/>
    <w:multiLevelType w:val="hybridMultilevel"/>
    <w:tmpl w:val="32E87B58"/>
    <w:lvl w:ilvl="0" w:tplc="BFD614E6">
      <w:numFmt w:val="bullet"/>
      <w:lvlText w:val=""/>
      <w:lvlJc w:val="left"/>
      <w:pPr>
        <w:ind w:left="1080" w:hanging="360"/>
      </w:pPr>
      <w:rPr>
        <w:rFonts w:ascii="Montserrat" w:eastAsiaTheme="minorEastAsia" w:hAnsi="Montserrat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7CF2669"/>
    <w:multiLevelType w:val="hybridMultilevel"/>
    <w:tmpl w:val="6DB89B0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85827E4"/>
    <w:multiLevelType w:val="hybridMultilevel"/>
    <w:tmpl w:val="398E8C26"/>
    <w:lvl w:ilvl="0" w:tplc="BFD614E6">
      <w:numFmt w:val="bullet"/>
      <w:lvlText w:val=""/>
      <w:lvlJc w:val="left"/>
      <w:pPr>
        <w:ind w:left="360" w:hanging="360"/>
      </w:pPr>
      <w:rPr>
        <w:rFonts w:ascii="Montserrat" w:eastAsiaTheme="minorEastAsia" w:hAnsi="Montserrat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8" w15:restartNumberingAfterBreak="0">
    <w:nsid w:val="4A723898"/>
    <w:multiLevelType w:val="hybridMultilevel"/>
    <w:tmpl w:val="CE762658"/>
    <w:lvl w:ilvl="0" w:tplc="7686786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0BE137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81AA14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39413D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C7E18F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390E4D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95ACB2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764898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E28B53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575A5392"/>
    <w:multiLevelType w:val="hybridMultilevel"/>
    <w:tmpl w:val="5A480424"/>
    <w:lvl w:ilvl="0" w:tplc="0018081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F35B0C"/>
    <w:multiLevelType w:val="hybridMultilevel"/>
    <w:tmpl w:val="3066147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1AE748F"/>
    <w:multiLevelType w:val="hybridMultilevel"/>
    <w:tmpl w:val="DBA04926"/>
    <w:lvl w:ilvl="0" w:tplc="90A47612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1F6E15"/>
    <w:multiLevelType w:val="multilevel"/>
    <w:tmpl w:val="D25EF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78B5844"/>
    <w:multiLevelType w:val="hybridMultilevel"/>
    <w:tmpl w:val="D2FA7C7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8F11634"/>
    <w:multiLevelType w:val="hybridMultilevel"/>
    <w:tmpl w:val="D7C40D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2728297">
    <w:abstractNumId w:val="11"/>
  </w:num>
  <w:num w:numId="2" w16cid:durableId="2136211890">
    <w:abstractNumId w:val="4"/>
  </w:num>
  <w:num w:numId="3" w16cid:durableId="1076321544">
    <w:abstractNumId w:val="8"/>
  </w:num>
  <w:num w:numId="4" w16cid:durableId="1938176230">
    <w:abstractNumId w:val="0"/>
  </w:num>
  <w:num w:numId="5" w16cid:durableId="728071757">
    <w:abstractNumId w:val="1"/>
  </w:num>
  <w:num w:numId="6" w16cid:durableId="1186560686">
    <w:abstractNumId w:val="9"/>
  </w:num>
  <w:num w:numId="7" w16cid:durableId="1896381797">
    <w:abstractNumId w:val="10"/>
  </w:num>
  <w:num w:numId="8" w16cid:durableId="510025443">
    <w:abstractNumId w:val="13"/>
  </w:num>
  <w:num w:numId="9" w16cid:durableId="1309674904">
    <w:abstractNumId w:val="2"/>
  </w:num>
  <w:num w:numId="10" w16cid:durableId="2033872021">
    <w:abstractNumId w:val="12"/>
  </w:num>
  <w:num w:numId="11" w16cid:durableId="1042093700">
    <w:abstractNumId w:val="14"/>
  </w:num>
  <w:num w:numId="12" w16cid:durableId="485630316">
    <w:abstractNumId w:val="5"/>
  </w:num>
  <w:num w:numId="13" w16cid:durableId="33384936">
    <w:abstractNumId w:val="7"/>
  </w:num>
  <w:num w:numId="14" w16cid:durableId="2020548261">
    <w:abstractNumId w:val="6"/>
  </w:num>
  <w:num w:numId="15" w16cid:durableId="15709221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isplayBackgroundShap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771"/>
    <w:rsid w:val="00022AE6"/>
    <w:rsid w:val="0003015E"/>
    <w:rsid w:val="00034F1E"/>
    <w:rsid w:val="00036450"/>
    <w:rsid w:val="0004089B"/>
    <w:rsid w:val="000424EC"/>
    <w:rsid w:val="00057841"/>
    <w:rsid w:val="00061C84"/>
    <w:rsid w:val="000629D5"/>
    <w:rsid w:val="0006666D"/>
    <w:rsid w:val="00071D6D"/>
    <w:rsid w:val="00076632"/>
    <w:rsid w:val="0008784C"/>
    <w:rsid w:val="000A07CD"/>
    <w:rsid w:val="000B030E"/>
    <w:rsid w:val="000B1BBF"/>
    <w:rsid w:val="000C45FF"/>
    <w:rsid w:val="000D63FD"/>
    <w:rsid w:val="000E0F97"/>
    <w:rsid w:val="000E1755"/>
    <w:rsid w:val="000E277B"/>
    <w:rsid w:val="000E2950"/>
    <w:rsid w:val="000E3E2C"/>
    <w:rsid w:val="000E3FD1"/>
    <w:rsid w:val="000F46E6"/>
    <w:rsid w:val="000F623A"/>
    <w:rsid w:val="000F6886"/>
    <w:rsid w:val="0010671A"/>
    <w:rsid w:val="00110DDC"/>
    <w:rsid w:val="00112EA0"/>
    <w:rsid w:val="001327BC"/>
    <w:rsid w:val="0013675C"/>
    <w:rsid w:val="001435F7"/>
    <w:rsid w:val="00150B42"/>
    <w:rsid w:val="001539D9"/>
    <w:rsid w:val="001614BC"/>
    <w:rsid w:val="001727EB"/>
    <w:rsid w:val="0017576E"/>
    <w:rsid w:val="00180329"/>
    <w:rsid w:val="0019001F"/>
    <w:rsid w:val="00191FB7"/>
    <w:rsid w:val="001938EC"/>
    <w:rsid w:val="001A4D5F"/>
    <w:rsid w:val="001A6DD6"/>
    <w:rsid w:val="001A74A5"/>
    <w:rsid w:val="001A7B76"/>
    <w:rsid w:val="001B04E6"/>
    <w:rsid w:val="001B2ABD"/>
    <w:rsid w:val="001D18E9"/>
    <w:rsid w:val="001D2335"/>
    <w:rsid w:val="001E1759"/>
    <w:rsid w:val="001F099A"/>
    <w:rsid w:val="001F1ECC"/>
    <w:rsid w:val="00220F0D"/>
    <w:rsid w:val="0022608D"/>
    <w:rsid w:val="002368FC"/>
    <w:rsid w:val="002400EB"/>
    <w:rsid w:val="00244620"/>
    <w:rsid w:val="0025092F"/>
    <w:rsid w:val="00250F11"/>
    <w:rsid w:val="002539E5"/>
    <w:rsid w:val="00256CF7"/>
    <w:rsid w:val="00261FAE"/>
    <w:rsid w:val="002700D3"/>
    <w:rsid w:val="0027103D"/>
    <w:rsid w:val="00287EDC"/>
    <w:rsid w:val="00291E85"/>
    <w:rsid w:val="002A00FC"/>
    <w:rsid w:val="002A31DE"/>
    <w:rsid w:val="002A338D"/>
    <w:rsid w:val="002B515C"/>
    <w:rsid w:val="002D17A9"/>
    <w:rsid w:val="002D382B"/>
    <w:rsid w:val="00301A07"/>
    <w:rsid w:val="0030481B"/>
    <w:rsid w:val="00312235"/>
    <w:rsid w:val="003508C5"/>
    <w:rsid w:val="00366966"/>
    <w:rsid w:val="00373C3F"/>
    <w:rsid w:val="003764BF"/>
    <w:rsid w:val="00382AB8"/>
    <w:rsid w:val="00385B32"/>
    <w:rsid w:val="0038628E"/>
    <w:rsid w:val="0039195D"/>
    <w:rsid w:val="003948DB"/>
    <w:rsid w:val="003D0F95"/>
    <w:rsid w:val="003D10DD"/>
    <w:rsid w:val="00400FEC"/>
    <w:rsid w:val="00406348"/>
    <w:rsid w:val="00406863"/>
    <w:rsid w:val="004071FC"/>
    <w:rsid w:val="00407F52"/>
    <w:rsid w:val="00412E5B"/>
    <w:rsid w:val="00417EAC"/>
    <w:rsid w:val="0042606A"/>
    <w:rsid w:val="00443776"/>
    <w:rsid w:val="00445947"/>
    <w:rsid w:val="00447091"/>
    <w:rsid w:val="00450A0E"/>
    <w:rsid w:val="00452B0C"/>
    <w:rsid w:val="004627B0"/>
    <w:rsid w:val="00464C65"/>
    <w:rsid w:val="00467FB2"/>
    <w:rsid w:val="004713CF"/>
    <w:rsid w:val="00471BA9"/>
    <w:rsid w:val="004813B3"/>
    <w:rsid w:val="004833B8"/>
    <w:rsid w:val="00486499"/>
    <w:rsid w:val="00493634"/>
    <w:rsid w:val="00496591"/>
    <w:rsid w:val="00496C31"/>
    <w:rsid w:val="004C63E4"/>
    <w:rsid w:val="004D3011"/>
    <w:rsid w:val="004D5CC2"/>
    <w:rsid w:val="005049C5"/>
    <w:rsid w:val="005060A1"/>
    <w:rsid w:val="00512CBD"/>
    <w:rsid w:val="0052105A"/>
    <w:rsid w:val="00521061"/>
    <w:rsid w:val="005312D1"/>
    <w:rsid w:val="005314F9"/>
    <w:rsid w:val="00540B89"/>
    <w:rsid w:val="0054682B"/>
    <w:rsid w:val="00552379"/>
    <w:rsid w:val="00554BAD"/>
    <w:rsid w:val="00562980"/>
    <w:rsid w:val="005645EE"/>
    <w:rsid w:val="005671E1"/>
    <w:rsid w:val="00572170"/>
    <w:rsid w:val="005965E8"/>
    <w:rsid w:val="005969C3"/>
    <w:rsid w:val="005A56EF"/>
    <w:rsid w:val="005A68FD"/>
    <w:rsid w:val="005B0408"/>
    <w:rsid w:val="005C0C71"/>
    <w:rsid w:val="005D6289"/>
    <w:rsid w:val="005E2CEA"/>
    <w:rsid w:val="005E39D5"/>
    <w:rsid w:val="005F05F6"/>
    <w:rsid w:val="00612544"/>
    <w:rsid w:val="0062123A"/>
    <w:rsid w:val="0062401B"/>
    <w:rsid w:val="00626738"/>
    <w:rsid w:val="006466D7"/>
    <w:rsid w:val="00646E75"/>
    <w:rsid w:val="006610D6"/>
    <w:rsid w:val="006633AE"/>
    <w:rsid w:val="006771D0"/>
    <w:rsid w:val="00683553"/>
    <w:rsid w:val="00684929"/>
    <w:rsid w:val="006A7FE9"/>
    <w:rsid w:val="006C2FAF"/>
    <w:rsid w:val="006D6D2F"/>
    <w:rsid w:val="006F4076"/>
    <w:rsid w:val="006F7A13"/>
    <w:rsid w:val="00701C9E"/>
    <w:rsid w:val="00702A2A"/>
    <w:rsid w:val="0071535C"/>
    <w:rsid w:val="00715FCB"/>
    <w:rsid w:val="00724830"/>
    <w:rsid w:val="0072578F"/>
    <w:rsid w:val="007263C1"/>
    <w:rsid w:val="00727050"/>
    <w:rsid w:val="00732F7B"/>
    <w:rsid w:val="007363A6"/>
    <w:rsid w:val="00737F90"/>
    <w:rsid w:val="00741AA8"/>
    <w:rsid w:val="00743101"/>
    <w:rsid w:val="00746E37"/>
    <w:rsid w:val="007606C1"/>
    <w:rsid w:val="00770E7E"/>
    <w:rsid w:val="007867A0"/>
    <w:rsid w:val="007927F5"/>
    <w:rsid w:val="007A1196"/>
    <w:rsid w:val="007A6BD5"/>
    <w:rsid w:val="007E56D8"/>
    <w:rsid w:val="007F0247"/>
    <w:rsid w:val="007F63FB"/>
    <w:rsid w:val="00802CA0"/>
    <w:rsid w:val="00806044"/>
    <w:rsid w:val="00806BF1"/>
    <w:rsid w:val="00846D4F"/>
    <w:rsid w:val="008477EE"/>
    <w:rsid w:val="00857828"/>
    <w:rsid w:val="0087331B"/>
    <w:rsid w:val="00876671"/>
    <w:rsid w:val="0087668E"/>
    <w:rsid w:val="00881FCA"/>
    <w:rsid w:val="00895F02"/>
    <w:rsid w:val="008A0B70"/>
    <w:rsid w:val="008B42AF"/>
    <w:rsid w:val="008B5118"/>
    <w:rsid w:val="008C1736"/>
    <w:rsid w:val="008E0123"/>
    <w:rsid w:val="008F789D"/>
    <w:rsid w:val="00905361"/>
    <w:rsid w:val="0090762E"/>
    <w:rsid w:val="00913A45"/>
    <w:rsid w:val="00915B4A"/>
    <w:rsid w:val="0092267F"/>
    <w:rsid w:val="00922D5C"/>
    <w:rsid w:val="009243C3"/>
    <w:rsid w:val="009315E4"/>
    <w:rsid w:val="00931D3F"/>
    <w:rsid w:val="009342F3"/>
    <w:rsid w:val="00936FD7"/>
    <w:rsid w:val="009460E2"/>
    <w:rsid w:val="00953C12"/>
    <w:rsid w:val="00955932"/>
    <w:rsid w:val="0095737A"/>
    <w:rsid w:val="009C04DC"/>
    <w:rsid w:val="009C7A4C"/>
    <w:rsid w:val="009E49C7"/>
    <w:rsid w:val="009E7C63"/>
    <w:rsid w:val="009F598D"/>
    <w:rsid w:val="00A04B6E"/>
    <w:rsid w:val="00A06D85"/>
    <w:rsid w:val="00A10A67"/>
    <w:rsid w:val="00A123DC"/>
    <w:rsid w:val="00A12B15"/>
    <w:rsid w:val="00A16F20"/>
    <w:rsid w:val="00A2118D"/>
    <w:rsid w:val="00A211A8"/>
    <w:rsid w:val="00A31F1D"/>
    <w:rsid w:val="00A5226B"/>
    <w:rsid w:val="00A53A12"/>
    <w:rsid w:val="00AA26F6"/>
    <w:rsid w:val="00AB54C4"/>
    <w:rsid w:val="00AB575E"/>
    <w:rsid w:val="00AB74A4"/>
    <w:rsid w:val="00AC187B"/>
    <w:rsid w:val="00AD76E2"/>
    <w:rsid w:val="00B0160F"/>
    <w:rsid w:val="00B104A0"/>
    <w:rsid w:val="00B16D5E"/>
    <w:rsid w:val="00B20152"/>
    <w:rsid w:val="00B32D5B"/>
    <w:rsid w:val="00B336E2"/>
    <w:rsid w:val="00B34C87"/>
    <w:rsid w:val="00B47F66"/>
    <w:rsid w:val="00B5079A"/>
    <w:rsid w:val="00B508A1"/>
    <w:rsid w:val="00B70850"/>
    <w:rsid w:val="00B86DE0"/>
    <w:rsid w:val="00B8778A"/>
    <w:rsid w:val="00B94AB6"/>
    <w:rsid w:val="00B95515"/>
    <w:rsid w:val="00B96DAE"/>
    <w:rsid w:val="00B979A9"/>
    <w:rsid w:val="00BA5F02"/>
    <w:rsid w:val="00BB0CAB"/>
    <w:rsid w:val="00BB3911"/>
    <w:rsid w:val="00BD58AD"/>
    <w:rsid w:val="00C066B6"/>
    <w:rsid w:val="00C16511"/>
    <w:rsid w:val="00C37BA1"/>
    <w:rsid w:val="00C44FEB"/>
    <w:rsid w:val="00C4674C"/>
    <w:rsid w:val="00C506CF"/>
    <w:rsid w:val="00C543B8"/>
    <w:rsid w:val="00C72BED"/>
    <w:rsid w:val="00C84307"/>
    <w:rsid w:val="00C849D4"/>
    <w:rsid w:val="00C91105"/>
    <w:rsid w:val="00C9578B"/>
    <w:rsid w:val="00C97D6B"/>
    <w:rsid w:val="00CA562E"/>
    <w:rsid w:val="00CA6190"/>
    <w:rsid w:val="00CA7627"/>
    <w:rsid w:val="00CB2D30"/>
    <w:rsid w:val="00CB431B"/>
    <w:rsid w:val="00CC68DB"/>
    <w:rsid w:val="00CC7B10"/>
    <w:rsid w:val="00CE60EF"/>
    <w:rsid w:val="00CE7AC0"/>
    <w:rsid w:val="00CF3A87"/>
    <w:rsid w:val="00CF47D7"/>
    <w:rsid w:val="00CF6B7F"/>
    <w:rsid w:val="00D118BF"/>
    <w:rsid w:val="00D212E6"/>
    <w:rsid w:val="00D2522B"/>
    <w:rsid w:val="00D30DFA"/>
    <w:rsid w:val="00D31EF8"/>
    <w:rsid w:val="00D34DB0"/>
    <w:rsid w:val="00D60D48"/>
    <w:rsid w:val="00D61771"/>
    <w:rsid w:val="00D70482"/>
    <w:rsid w:val="00D76A4D"/>
    <w:rsid w:val="00D8032D"/>
    <w:rsid w:val="00D82F2F"/>
    <w:rsid w:val="00D83E77"/>
    <w:rsid w:val="00D926E9"/>
    <w:rsid w:val="00D949D7"/>
    <w:rsid w:val="00DA694B"/>
    <w:rsid w:val="00DD172A"/>
    <w:rsid w:val="00DD533E"/>
    <w:rsid w:val="00DD7BE2"/>
    <w:rsid w:val="00DE04CC"/>
    <w:rsid w:val="00DE780F"/>
    <w:rsid w:val="00DF79A0"/>
    <w:rsid w:val="00E00FBC"/>
    <w:rsid w:val="00E100AC"/>
    <w:rsid w:val="00E15FC5"/>
    <w:rsid w:val="00E25A26"/>
    <w:rsid w:val="00E306D8"/>
    <w:rsid w:val="00E424DF"/>
    <w:rsid w:val="00E55D74"/>
    <w:rsid w:val="00E866EC"/>
    <w:rsid w:val="00E93B74"/>
    <w:rsid w:val="00E97679"/>
    <w:rsid w:val="00EB3A62"/>
    <w:rsid w:val="00EC0019"/>
    <w:rsid w:val="00ED14FD"/>
    <w:rsid w:val="00ED7DA2"/>
    <w:rsid w:val="00EE7EFA"/>
    <w:rsid w:val="00EF6435"/>
    <w:rsid w:val="00EF6F61"/>
    <w:rsid w:val="00F13892"/>
    <w:rsid w:val="00F24BB2"/>
    <w:rsid w:val="00F31882"/>
    <w:rsid w:val="00F5097C"/>
    <w:rsid w:val="00F517A4"/>
    <w:rsid w:val="00F60274"/>
    <w:rsid w:val="00F608FA"/>
    <w:rsid w:val="00F66C5B"/>
    <w:rsid w:val="00F75596"/>
    <w:rsid w:val="00F7709A"/>
    <w:rsid w:val="00F77FB9"/>
    <w:rsid w:val="00F82A5D"/>
    <w:rsid w:val="00F95F2E"/>
    <w:rsid w:val="00FA3062"/>
    <w:rsid w:val="00FB068F"/>
    <w:rsid w:val="00FB39D4"/>
    <w:rsid w:val="00FC0EE5"/>
    <w:rsid w:val="00FC330A"/>
    <w:rsid w:val="00FD675B"/>
    <w:rsid w:val="00FF7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33B61F"/>
  <w14:defaultImageDpi w14:val="32767"/>
  <w15:chartTrackingRefBased/>
  <w15:docId w15:val="{AA1E2038-CBDD-446A-BEFA-1F6150BF2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5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846D4F"/>
    <w:pPr>
      <w:spacing w:after="200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4682B"/>
    <w:pPr>
      <w:keepNext/>
      <w:keepLines/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4D3011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4682B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rsid w:val="00E93B74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29D5"/>
    <w:pPr>
      <w:spacing w:after="480"/>
    </w:pPr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0629D5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29D5"/>
    <w:rPr>
      <w:rFonts w:asciiTheme="majorHAnsi" w:eastAsiaTheme="majorEastAsia" w:hAnsiTheme="majorHAnsi" w:cstheme="majorBidi"/>
      <w:b/>
      <w:caps/>
      <w:sz w:val="22"/>
    </w:rPr>
  </w:style>
  <w:style w:type="paragraph" w:styleId="ListBullet">
    <w:name w:val="List Bullet"/>
    <w:basedOn w:val="Normal"/>
    <w:uiPriority w:val="5"/>
    <w:rsid w:val="000629D5"/>
    <w:pPr>
      <w:numPr>
        <w:numId w:val="1"/>
      </w:numPr>
      <w:spacing w:after="120" w:line="276" w:lineRule="auto"/>
      <w:ind w:left="720"/>
    </w:pPr>
    <w:rPr>
      <w:rFonts w:eastAsia="Times New Roman" w:cs="Times New Roman"/>
      <w:szCs w:val="20"/>
      <w:lang w:eastAsia="en-US"/>
    </w:rPr>
  </w:style>
  <w:style w:type="character" w:customStyle="1" w:styleId="Greytext">
    <w:name w:val="Grey text"/>
    <w:basedOn w:val="DefaultParagraphFont"/>
    <w:uiPriority w:val="4"/>
    <w:semiHidden/>
    <w:qFormat/>
    <w:rsid w:val="000629D5"/>
    <w:rPr>
      <w:color w:val="808080" w:themeColor="background1" w:themeShade="80"/>
    </w:rPr>
  </w:style>
  <w:style w:type="paragraph" w:customStyle="1" w:styleId="Address">
    <w:name w:val="Address"/>
    <w:basedOn w:val="Normal"/>
    <w:qFormat/>
    <w:rsid w:val="000629D5"/>
    <w:pPr>
      <w:spacing w:after="360"/>
      <w:contextualSpacing/>
    </w:pPr>
  </w:style>
  <w:style w:type="paragraph" w:customStyle="1" w:styleId="ContactDetails">
    <w:name w:val="Contact Details"/>
    <w:basedOn w:val="Normal"/>
    <w:qFormat/>
    <w:rsid w:val="000629D5"/>
    <w:pPr>
      <w:contextualSpacing/>
    </w:pPr>
  </w:style>
  <w:style w:type="paragraph" w:styleId="NoSpacing">
    <w:name w:val="No Spacing"/>
    <w:uiPriority w:val="1"/>
    <w:qFormat/>
    <w:rsid w:val="000629D5"/>
    <w:rPr>
      <w:sz w:val="22"/>
      <w:szCs w:val="22"/>
    </w:rPr>
  </w:style>
  <w:style w:type="paragraph" w:styleId="ListParagraph">
    <w:name w:val="List Paragraph"/>
    <w:basedOn w:val="Normal"/>
    <w:uiPriority w:val="34"/>
    <w:qFormat/>
    <w:rsid w:val="003122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7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0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7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w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yaGodhaJain\AppData\Local\Microsoft\Office\16.0\DTS\en-IN%7b06CABB3C-B680-4F77-BDBC-493DEB8C20A6%7d\%7b1D84CFA8-F6F3-4723-87D1-1D7FADC0FC27%7dtf88924273_win32.dotx" TargetMode="External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dab6cf7-da39-4e89-bfa4-353e53959b19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623320F7D8E7D429176702F0C505A2B" ma:contentTypeVersion="18" ma:contentTypeDescription="Create a new document." ma:contentTypeScope="" ma:versionID="0ba2d67d2341ca9209932858feda1831">
  <xsd:schema xmlns:xsd="http://www.w3.org/2001/XMLSchema" xmlns:xs="http://www.w3.org/2001/XMLSchema" xmlns:p="http://schemas.microsoft.com/office/2006/metadata/properties" xmlns:ns3="edab6cf7-da39-4e89-bfa4-353e53959b19" xmlns:ns4="7d049723-9318-4a81-b093-c07b635bfcfe" targetNamespace="http://schemas.microsoft.com/office/2006/metadata/properties" ma:root="true" ma:fieldsID="e76366716c0586d47ba8ba3076ba9930" ns3:_="" ns4:_="">
    <xsd:import namespace="edab6cf7-da39-4e89-bfa4-353e53959b19"/>
    <xsd:import namespace="7d049723-9318-4a81-b093-c07b635bfcf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Location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ab6cf7-da39-4e89-bfa4-353e53959b1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049723-9318-4a81-b093-c07b635bfcf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D0A64BE-E0D0-4F48-8829-3D1D41105D67}">
  <ds:schemaRefs>
    <ds:schemaRef ds:uri="7d049723-9318-4a81-b093-c07b635bfcfe"/>
    <ds:schemaRef ds:uri="http://purl.org/dc/terms/"/>
    <ds:schemaRef ds:uri="http://schemas.microsoft.com/office/2006/metadata/properties"/>
    <ds:schemaRef ds:uri="http://purl.org/dc/elements/1.1/"/>
    <ds:schemaRef ds:uri="http://schemas.microsoft.com/office/2006/documentManagement/types"/>
    <ds:schemaRef ds:uri="http://purl.org/dc/dcmitype/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edab6cf7-da39-4e89-bfa4-353e53959b19"/>
  </ds:schemaRefs>
</ds:datastoreItem>
</file>

<file path=customXml/itemProps2.xml><?xml version="1.0" encoding="utf-8"?>
<ds:datastoreItem xmlns:ds="http://schemas.openxmlformats.org/officeDocument/2006/customXml" ds:itemID="{6B87ACA6-A0F1-41C4-81F2-B19987C1805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813974D-DC86-483F-A001-5E126D7E5C2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42D20D3-079E-4F51-A00B-3E2BBE9BDF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dab6cf7-da39-4e89-bfa4-353e53959b19"/>
    <ds:schemaRef ds:uri="7d049723-9318-4a81-b093-c07b635bfc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{1D84CFA8-F6F3-4723-87D1-1D7FADC0FC27}tf88924273_win32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Diya Godha Jain</dc:creator>
  <cp:keywords/>
  <dc:description/>
  <cp:lastModifiedBy>Shreeansh Srivastava</cp:lastModifiedBy>
  <cp:revision>2</cp:revision>
  <cp:lastPrinted>2025-02-27T07:06:00Z</cp:lastPrinted>
  <dcterms:created xsi:type="dcterms:W3CDTF">2025-03-04T12:02:00Z</dcterms:created>
  <dcterms:modified xsi:type="dcterms:W3CDTF">2025-03-04T12:02:00Z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0x0101001623320F7D8E7D429176702F0C505A2B</vt:lpwstr>
  </property>
</Properties>
</file>